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87B4D" w14:textId="020654DB" w:rsidR="00A16D5B" w:rsidRPr="004D6481" w:rsidRDefault="000A6F02" w:rsidP="0065185F">
      <w:pPr>
        <w:pStyle w:val="Title"/>
        <w:ind w:right="-1620" w:hanging="990"/>
        <w:rPr>
          <w:color w:val="2177B9" w:themeColor="accent2"/>
        </w:rPr>
      </w:pPr>
      <w:r w:rsidRPr="004D6481">
        <w:rPr>
          <w:color w:val="2177B9" w:themeColor="accent2"/>
          <w:lang w:eastAsia="en-GB"/>
        </w:rPr>
        <mc:AlternateContent>
          <mc:Choice Requires="wps">
            <w:drawing>
              <wp:anchor distT="0" distB="0" distL="114300" distR="114300" simplePos="0" relativeHeight="251663360" behindDoc="1" locked="1" layoutInCell="1" allowOverlap="1" wp14:anchorId="44C710F4" wp14:editId="23E23F6D">
                <wp:simplePos x="0" y="0"/>
                <wp:positionH relativeFrom="page">
                  <wp:posOffset>-1033145</wp:posOffset>
                </wp:positionH>
                <wp:positionV relativeFrom="page">
                  <wp:posOffset>-1261745</wp:posOffset>
                </wp:positionV>
                <wp:extent cx="2477135" cy="3780790"/>
                <wp:effectExtent l="386080" t="0" r="908685" b="367030"/>
                <wp:wrapNone/>
                <wp:docPr id="41" name="AutoShape 4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2313950">
                          <a:off x="0" y="0"/>
                          <a:ext cx="2477135" cy="3780790"/>
                        </a:xfrm>
                        <a:prstGeom prst="moon">
                          <a:avLst>
                            <a:gd name="adj" fmla="val 67245"/>
                          </a:avLst>
                        </a:prstGeom>
                        <a:solidFill>
                          <a:schemeClr val="accent3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58010C" id="_x0000_t184" coordsize="21600,21600" o:spt="184" adj="10800" path="m21600,qx,10800,21600,21600wa@0@10@6@11,21600,21600,21600,xe">
                <v:stroke joinstyle="miter"/>
                <v:formulas>
                  <v:f eqn="val #0"/>
                  <v:f eqn="sum 21600 0 #0"/>
                  <v:f eqn="prod #0 #0 @1"/>
                  <v:f eqn="prod 21600 21600 @1"/>
                  <v:f eqn="prod @3 2 1"/>
                  <v:f eqn="sum @4 0 @2"/>
                  <v:f eqn="sum @5 0 #0"/>
                  <v:f eqn="prod @5 1 2"/>
                  <v:f eqn="sum @7 0 #0"/>
                  <v:f eqn="prod @8 1 2"/>
                  <v:f eqn="sum 10800 0 @9"/>
                  <v:f eqn="sum @9 10800 0"/>
                  <v:f eqn="prod #0 9598 32768"/>
                  <v:f eqn="sum 21600 0 @12"/>
                  <v:f eqn="ellipse @13 21600 10800"/>
                  <v:f eqn="sum 10800 0 @14"/>
                  <v:f eqn="sum @14 10800 0"/>
                </v:formulas>
                <v:path o:connecttype="custom" o:connectlocs="21600,0;0,10800;21600,21600;@0,10800" o:connectangles="270,180,90,0" textboxrect="@12,@15,@0,@16"/>
                <v:handles>
                  <v:h position="#0,center" xrange="0,18900"/>
                </v:handles>
              </v:shapetype>
              <v:shape id="AutoShape 41" o:spid="_x0000_s1026" type="#_x0000_t184" alt="&quot;&quot;" style="position:absolute;margin-left:-81.35pt;margin-top:-99.35pt;width:195.05pt;height:297.7pt;rotation:2527450fd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" adj="14525" fillcolor="#fd8e2d [3206]" stroked="f" strokecolor="#4a7ebb" strokeweight="1.5pt">
                <v:shadow opacity="22938f" offset="0"/>
                <v:textbox inset=",7.2pt,,7.2pt"/>
                <w10:wrap anchorx="page" anchory="page"/>
                <w10:anchorlock/>
              </v:shape>
            </w:pict>
          </mc:Fallback>
        </mc:AlternateContent>
      </w:r>
      <w:r w:rsidRPr="004D6481">
        <w:rPr>
          <w:color w:val="2177B9" w:themeColor="accent2"/>
          <w:lang w:eastAsia="en-GB"/>
        </w:rPr>
        <mc:AlternateContent>
          <mc:Choice Requires="wpg">
            <w:drawing>
              <wp:anchor distT="0" distB="0" distL="114300" distR="114300" simplePos="0" relativeHeight="251662336" behindDoc="0" locked="1" layoutInCell="1" allowOverlap="1" wp14:anchorId="39A809D2" wp14:editId="5E404026">
                <wp:simplePos x="0" y="0"/>
                <wp:positionH relativeFrom="margin">
                  <wp:posOffset>4267200</wp:posOffset>
                </wp:positionH>
                <wp:positionV relativeFrom="page">
                  <wp:posOffset>429260</wp:posOffset>
                </wp:positionV>
                <wp:extent cx="686435" cy="1076325"/>
                <wp:effectExtent l="19050" t="19050" r="18415" b="9525"/>
                <wp:wrapNone/>
                <wp:docPr id="28" name="Group 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6435" cy="1076325"/>
                          <a:chOff x="8280" y="880"/>
                          <a:chExt cx="1081" cy="1695"/>
                        </a:xfrm>
                      </wpg:grpSpPr>
                      <wps:wsp>
                        <wps:cNvPr id="29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8483" y="2380"/>
                            <a:ext cx="675" cy="195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chemeClr val="accent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g:grpSp>
                        <wpg:cNvPr id="30" name="Group 36"/>
                        <wpg:cNvGrpSpPr>
                          <a:grpSpLocks/>
                        </wpg:cNvGrpSpPr>
                        <wpg:grpSpPr bwMode="auto">
                          <a:xfrm>
                            <a:off x="8280" y="880"/>
                            <a:ext cx="1081" cy="1606"/>
                            <a:chOff x="8280" y="880"/>
                            <a:chExt cx="1081" cy="1606"/>
                          </a:xfrm>
                        </wpg:grpSpPr>
                        <wpg:grpSp>
                          <wpg:cNvPr id="31" name="Group 1134"/>
                          <wpg:cNvGrpSpPr>
                            <a:grpSpLocks/>
                          </wpg:cNvGrpSpPr>
                          <wpg:grpSpPr bwMode="auto">
                            <a:xfrm>
                              <a:off x="8295" y="1496"/>
                              <a:ext cx="1056" cy="990"/>
                              <a:chOff x="4259" y="14249"/>
                              <a:chExt cx="361" cy="360"/>
                            </a:xfrm>
                          </wpg:grpSpPr>
                          <wps:wsp>
                            <wps:cNvPr id="32" name="AutoShape 1135"/>
                            <wps:cNvSpPr>
                              <a:spLocks/>
                            </wps:cNvSpPr>
                            <wps:spPr bwMode="auto">
                              <a:xfrm flipV="1">
                                <a:off x="4259" y="14249"/>
                                <a:ext cx="360" cy="36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2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33" name="AutoShape 1136"/>
                            <wps:cNvSpPr>
                              <a:spLocks/>
                            </wps:cNvSpPr>
                            <wps:spPr bwMode="auto">
                              <a:xfrm flipV="1">
                                <a:off x="4260" y="14249"/>
                                <a:ext cx="360" cy="36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2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</wpg:grpSp>
                        <wps:wsp>
                          <wps:cNvPr id="34" name="Oval 1132"/>
                          <wps:cNvSpPr>
                            <a:spLocks/>
                          </wps:cNvSpPr>
                          <wps:spPr bwMode="auto">
                            <a:xfrm>
                              <a:off x="8280" y="880"/>
                              <a:ext cx="1081" cy="1089"/>
                            </a:xfrm>
                            <a:prstGeom prst="ellipse">
                              <a:avLst/>
                            </a:pr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 w="317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35" name="Oval 1137"/>
                          <wps:cNvSpPr>
                            <a:spLocks/>
                          </wps:cNvSpPr>
                          <wps:spPr bwMode="auto">
                            <a:xfrm>
                              <a:off x="8376" y="981"/>
                              <a:ext cx="891" cy="893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5400">
                              <a:solidFill>
                                <a:schemeClr val="accent2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g:grpSp>
                          <wpg:cNvPr id="36" name="Group 34"/>
                          <wpg:cNvGrpSpPr>
                            <a:grpSpLocks/>
                          </wpg:cNvGrpSpPr>
                          <wpg:grpSpPr bwMode="auto">
                            <a:xfrm>
                              <a:off x="8484" y="1164"/>
                              <a:ext cx="673" cy="509"/>
                              <a:chOff x="6480" y="2290"/>
                              <a:chExt cx="1660" cy="1380"/>
                            </a:xfrm>
                          </wpg:grpSpPr>
                          <wps:wsp>
                            <wps:cNvPr id="37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0" y="2830"/>
                                <a:ext cx="960" cy="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4A7EBB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38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90" y="2360"/>
                                <a:ext cx="200" cy="5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4A7EBB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39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5" y="3140"/>
                                <a:ext cx="250" cy="5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4A7EBB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40" name="AutoShap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0" y="2290"/>
                                <a:ext cx="1660" cy="55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2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4A7EBB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36EEFE" id="Group 38" o:spid="_x0000_s1026" alt="&quot;&quot;" style="position:absolute;margin-left:336pt;margin-top:33.8pt;width:54.05pt;height:84.75pt;z-index:251662336;mso-position-horizontal-relative:margin;mso-position-vertical-relative:page" coordorigin="8280,880" coordsize="1081,1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">
                <v:oval id="Oval 19" o:spid="_x0000_s1027" style="position:absolute;left:8483;top:2380;width:675;height: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" fillcolor="#d9d9d9 [3214]" stroked="f" strokecolor="#2177b9 [3205]" strokeweight="3pt">
                  <v:shadow opacity="22938f" offset="0"/>
                  <v:textbox inset=",7.2pt,,7.2pt"/>
                </v:oval>
                <v:group id="Group 36" o:spid="_x0000_s1028" style="position:absolute;left:8280;top:880;width:1081;height:1606" coordorigin="8280,880" coordsize="1081,1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group id="Group 1134" o:spid="_x0000_s1029" style="position:absolute;left:8295;top:1496;width:1056;height:990" coordorigin="4259,14249" coordsize="361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AutoShape 1135" o:spid="_x0000_s1030" type="#_x0000_t5" style="position:absolute;left:4259;top:14249;width:360;height:36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" fillcolor="#2177b9 [3205]" stroked="f" strokecolor="white [3212]" strokeweight="2pt">
                      <v:shadow opacity="22938f" offset="0"/>
                      <v:path arrowok="t"/>
                      <v:textbox inset=",7.2pt,,7.2pt"/>
                    </v:shape>
                    <v:shape id="AutoShape 1136" o:spid="_x0000_s1031" type="#_x0000_t5" style="position:absolute;left:4260;top:14249;width:360;height:36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" fillcolor="#2177b9 [3205]" stroked="f" strokecolor="white [3212]" strokeweight="2pt">
                      <v:shadow opacity="22938f" offset="0"/>
                      <v:path arrowok="t"/>
                      <v:textbox inset=",7.2pt,,7.2pt"/>
                    </v:shape>
                  </v:group>
                  <v:oval id="Oval 1132" o:spid="_x0000_s1032" style="position:absolute;left:8280;top:880;width:1081;height:1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" fillcolor="#2177b9 [3205]" strokecolor="white [3212]" strokeweight="2.5pt">
                    <v:shadow opacity="22938f" offset="0"/>
                    <v:path arrowok="t"/>
                    <v:textbox inset=",7.2pt,,7.2pt"/>
                  </v:oval>
                  <v:oval id="Oval 1137" o:spid="_x0000_s1033" style="position:absolute;left:8376;top:981;width:891;height: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" fillcolor="white [3212]" strokecolor="#2177b9 [3205]" strokeweight="2pt">
                    <v:shadow opacity="22938f" offset="0"/>
                    <v:path arrowok="t"/>
                    <v:textbox inset=",7.2pt,,7.2pt"/>
                  </v:oval>
                  <v:group id="Group 34" o:spid="_x0000_s1034" style="position:absolute;left:8484;top:1164;width:673;height:509" coordorigin="6480,2290" coordsize="1660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rect id="Rectangle 28" o:spid="_x0000_s1035" style="position:absolute;left:6830;top:2830;width:960;height: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" fillcolor="#2177b9 [3205]" stroked="f" strokecolor="#4a7ebb" strokeweight="1.5pt">
                      <v:shadow opacity="22938f" offset="0"/>
                      <v:textbox inset=",7.2pt,,7.2pt"/>
                    </v:rect>
                    <v:rect id="Rectangle 30" o:spid="_x0000_s1036" style="position:absolute;left:7590;top:2360;width:20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" fillcolor="#2177b9 [3205]" stroked="f" strokecolor="#4a7ebb" strokeweight="1.5pt">
                      <v:shadow opacity="22938f" offset="0"/>
                      <v:textbox inset=",7.2pt,,7.2pt"/>
                    </v:rect>
                    <v:rect id="Rectangle 29" o:spid="_x0000_s1037" style="position:absolute;left:7185;top:3140;width:250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" stroked="f" strokecolor="#4a7ebb" strokeweight="1.5pt">
                      <v:shadow opacity="22938f" offset="0"/>
                      <v:textbox inset=",7.2pt,,7.2pt"/>
                    </v:rect>
                    <v:shape id="AutoShape 31" o:spid="_x0000_s1038" type="#_x0000_t5" style="position:absolute;left:6480;top:2290;width:1660;height: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" fillcolor="#2177b9 [3205]" stroked="f" strokecolor="#4a7ebb" strokeweight="1.5pt">
                      <v:shadow opacity="22938f" offset="0"/>
                      <v:textbox inset=",7.2pt,,7.2pt"/>
                    </v:shape>
                  </v:group>
                </v:group>
                <w10:wrap anchorx="margin" anchory="page"/>
                <w10:anchorlock/>
              </v:group>
            </w:pict>
          </mc:Fallback>
        </mc:AlternateContent>
      </w:r>
      <w:r w:rsidR="002C2D35" w:rsidRPr="004D6481">
        <w:tab/>
      </w:r>
      <w:r w:rsidR="001E0FBD">
        <w:t>Action</w:t>
      </w:r>
      <w:r w:rsidR="00A20577">
        <w:t xml:space="preserve"> Plan (Data Collection)</w:t>
      </w:r>
    </w:p>
    <w:p w14:paraId="04BF20FA" w14:textId="1CE198E9" w:rsidR="00A16D5B" w:rsidRPr="004D6481" w:rsidRDefault="00A20577" w:rsidP="00B10A94">
      <w:pPr>
        <w:pStyle w:val="Heading1"/>
      </w:pPr>
      <w:bookmarkStart w:id="0" w:name="_v5s40gba5274" w:colFirst="0" w:colLast="0"/>
      <w:bookmarkEnd w:id="0"/>
      <w:r>
        <w:t xml:space="preserve">Fetching tweets </w:t>
      </w:r>
      <w:r w:rsidR="0064220C">
        <w:t>via X</w:t>
      </w:r>
    </w:p>
    <w:p w14:paraId="3360CECB" w14:textId="0CA9F508" w:rsidR="00A16D5B" w:rsidRPr="004D6481" w:rsidRDefault="00000000" w:rsidP="002C2D35">
      <w:pPr>
        <w:pStyle w:val="checkboxindent"/>
      </w:pPr>
      <w:sdt>
        <w:sdtPr>
          <w:id w:val="129579952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r w:rsidR="00513158" w:rsidRPr="00513158">
        <w:t xml:space="preserve">Use </w:t>
      </w:r>
      <w:r w:rsidR="00513158" w:rsidRPr="00513158">
        <w:rPr>
          <w:b/>
          <w:bCs/>
        </w:rPr>
        <w:t>Twitter API (Tweepy)</w:t>
      </w:r>
      <w:r w:rsidR="00513158" w:rsidRPr="00513158">
        <w:t xml:space="preserve"> first to see how much data we can fetch on the </w:t>
      </w:r>
      <w:r w:rsidR="00513158" w:rsidRPr="00513158">
        <w:rPr>
          <w:b/>
          <w:bCs/>
        </w:rPr>
        <w:t>free plan</w:t>
      </w:r>
      <w:r w:rsidR="00513158" w:rsidRPr="00513158">
        <w:t>.</w:t>
      </w:r>
      <w:r w:rsidR="002C2D35" w:rsidRPr="004D6481">
        <w:t xml:space="preserve"> </w:t>
      </w:r>
    </w:p>
    <w:p w14:paraId="23EA0F86" w14:textId="0899EE44" w:rsidR="00A16D5B" w:rsidRPr="004D6481" w:rsidRDefault="00000000" w:rsidP="002C2D35">
      <w:pPr>
        <w:pStyle w:val="checkboxindent"/>
      </w:pPr>
      <w:sdt>
        <w:sdtPr>
          <w:id w:val="-33384725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r w:rsidR="00540F94" w:rsidRPr="00540F94">
        <w:t xml:space="preserve">If we hit the limit, switch to </w:t>
      </w:r>
      <w:r w:rsidR="00540F94" w:rsidRPr="00540F94">
        <w:rPr>
          <w:b/>
          <w:bCs/>
        </w:rPr>
        <w:t>SNSCRAPE</w:t>
      </w:r>
      <w:r w:rsidR="00540F94" w:rsidRPr="00540F94">
        <w:t xml:space="preserve"> to fetch the remaining tweets.</w:t>
      </w:r>
    </w:p>
    <w:p w14:paraId="65624FFC" w14:textId="3C27D6EE" w:rsidR="00A16D5B" w:rsidRPr="004D6481" w:rsidRDefault="00000000" w:rsidP="002C2D35">
      <w:pPr>
        <w:pStyle w:val="checkboxindent"/>
      </w:pPr>
      <w:sdt>
        <w:sdtPr>
          <w:id w:val="-130931666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r w:rsidR="00540F94" w:rsidRPr="00540F94">
        <w:rPr>
          <w:b/>
          <w:bCs/>
        </w:rPr>
        <w:t>Store all tweets</w:t>
      </w:r>
      <w:r w:rsidR="00540F94" w:rsidRPr="00540F94">
        <w:t xml:space="preserve"> in </w:t>
      </w:r>
      <w:r w:rsidR="00540F94" w:rsidRPr="00540F94">
        <w:rPr>
          <w:b/>
          <w:bCs/>
        </w:rPr>
        <w:t>OneDrive</w:t>
      </w:r>
      <w:r w:rsidR="00540F94">
        <w:rPr>
          <w:b/>
          <w:bCs/>
        </w:rPr>
        <w:t xml:space="preserve"> as .csv file</w:t>
      </w:r>
      <w:r w:rsidR="00540F94" w:rsidRPr="00540F94">
        <w:t xml:space="preserve"> so data remains organized</w:t>
      </w:r>
    </w:p>
    <w:p w14:paraId="07A35B41" w14:textId="77777777" w:rsidR="00A16D5B" w:rsidRPr="004D6481" w:rsidRDefault="00000000" w:rsidP="002C2D35">
      <w:pPr>
        <w:pStyle w:val="checkboxindent"/>
      </w:pPr>
      <w:sdt>
        <w:sdtPr>
          <w:id w:val="-89303831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1323234169"/>
          <w:placeholder>
            <w:docPart w:val="A376D5B1F30A4B829CBEC1B92B102B0F"/>
          </w:placeholder>
          <w:temporary/>
          <w:showingPlcHdr/>
          <w15:appearance w15:val="hidden"/>
        </w:sdtPr>
        <w:sdtContent>
          <w:r w:rsidR="002C2D35" w:rsidRPr="004D6481">
            <w:t>Electrical utility</w:t>
          </w:r>
        </w:sdtContent>
      </w:sdt>
      <w:r w:rsidR="002C2D35" w:rsidRPr="004D6481">
        <w:t xml:space="preserve"> </w:t>
      </w:r>
    </w:p>
    <w:p w14:paraId="20F084E3" w14:textId="77777777" w:rsidR="00A16D5B" w:rsidRPr="004D6481" w:rsidRDefault="00000000" w:rsidP="002C2D35">
      <w:pPr>
        <w:pStyle w:val="checkboxindent"/>
      </w:pPr>
      <w:sdt>
        <w:sdtPr>
          <w:id w:val="-10350553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200985649"/>
          <w:placeholder>
            <w:docPart w:val="B80EAD13136C4DECB34EBDB941283EC9"/>
          </w:placeholder>
          <w:temporary/>
          <w:showingPlcHdr/>
          <w15:appearance w15:val="hidden"/>
        </w:sdtPr>
        <w:sdtContent>
          <w:r w:rsidR="002C2D35" w:rsidRPr="004D6481">
            <w:t>Gas utility</w:t>
          </w:r>
        </w:sdtContent>
      </w:sdt>
      <w:r w:rsidR="002C2D35" w:rsidRPr="004D6481">
        <w:t xml:space="preserve"> </w:t>
      </w:r>
    </w:p>
    <w:p w14:paraId="4626BBC0" w14:textId="77777777" w:rsidR="00A16D5B" w:rsidRPr="004D6481" w:rsidRDefault="00000000" w:rsidP="002C2D35">
      <w:pPr>
        <w:pStyle w:val="checkboxindent"/>
      </w:pPr>
      <w:sdt>
        <w:sdtPr>
          <w:id w:val="49052310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964229195"/>
          <w:placeholder>
            <w:docPart w:val="CE2D67A4C1C04C67A4D3E5D2F131180D"/>
          </w:placeholder>
          <w:temporary/>
          <w:showingPlcHdr/>
          <w15:appearance w15:val="hidden"/>
        </w:sdtPr>
        <w:sdtContent>
          <w:r w:rsidR="002C2D35" w:rsidRPr="004D6481">
            <w:t>Residential propane delivery</w:t>
          </w:r>
        </w:sdtContent>
      </w:sdt>
      <w:r w:rsidR="002C2D35" w:rsidRPr="004D6481">
        <w:t xml:space="preserve"> </w:t>
      </w:r>
    </w:p>
    <w:p w14:paraId="56FD92EF" w14:textId="77777777" w:rsidR="00A16D5B" w:rsidRPr="004D6481" w:rsidRDefault="00000000" w:rsidP="002C2D35">
      <w:pPr>
        <w:pStyle w:val="checkboxindent"/>
      </w:pPr>
      <w:sdt>
        <w:sdtPr>
          <w:id w:val="51034349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22565052"/>
          <w:placeholder>
            <w:docPart w:val="41975267964A4C8E8ED50E5C4D352780"/>
          </w:placeholder>
          <w:temporary/>
          <w:showingPlcHdr/>
          <w15:appearance w15:val="hidden"/>
        </w:sdtPr>
        <w:sdtContent>
          <w:r w:rsidR="002C2D35" w:rsidRPr="004D6481">
            <w:t>Water utility</w:t>
          </w:r>
        </w:sdtContent>
      </w:sdt>
      <w:r w:rsidR="002C2D35" w:rsidRPr="004D6481">
        <w:t xml:space="preserve"> </w:t>
      </w:r>
    </w:p>
    <w:p w14:paraId="58FAC106" w14:textId="77777777" w:rsidR="00A16D5B" w:rsidRPr="004D6481" w:rsidRDefault="00000000" w:rsidP="002C2D35">
      <w:pPr>
        <w:pStyle w:val="checkboxindent"/>
      </w:pPr>
      <w:sdt>
        <w:sdtPr>
          <w:id w:val="153353299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235945933"/>
          <w:placeholder>
            <w:docPart w:val="81689FAD56474F69940F9065EE9D0C26"/>
          </w:placeholder>
          <w:temporary/>
          <w:showingPlcHdr/>
          <w15:appearance w15:val="hidden"/>
        </w:sdtPr>
        <w:sdtContent>
          <w:r w:rsidR="002C2D35" w:rsidRPr="004D6481">
            <w:t>Water delivery</w:t>
          </w:r>
        </w:sdtContent>
      </w:sdt>
      <w:r w:rsidR="002C2D35" w:rsidRPr="004D6481">
        <w:t xml:space="preserve"> </w:t>
      </w:r>
    </w:p>
    <w:p w14:paraId="26CBFA18" w14:textId="77777777" w:rsidR="00A16D5B" w:rsidRPr="004D6481" w:rsidRDefault="00000000" w:rsidP="002C2D35">
      <w:pPr>
        <w:pStyle w:val="checkboxindent"/>
      </w:pPr>
      <w:sdt>
        <w:sdtPr>
          <w:id w:val="-27911014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825857614"/>
          <w:placeholder>
            <w:docPart w:val="D04B343B1EA0435FBFBB862728385C8B"/>
          </w:placeholder>
          <w:temporary/>
          <w:showingPlcHdr/>
          <w15:appearance w15:val="hidden"/>
        </w:sdtPr>
        <w:sdtContent>
          <w:r w:rsidR="002C2D35" w:rsidRPr="004D6481">
            <w:t>Garbage and recycling</w:t>
          </w:r>
        </w:sdtContent>
      </w:sdt>
      <w:r w:rsidR="002C2D35" w:rsidRPr="004D6481">
        <w:t xml:space="preserve"> </w:t>
      </w:r>
    </w:p>
    <w:p w14:paraId="7A46284E" w14:textId="77777777" w:rsidR="00A16D5B" w:rsidRPr="004D6481" w:rsidRDefault="00000000" w:rsidP="002C2D35">
      <w:pPr>
        <w:pStyle w:val="checkboxindent"/>
      </w:pPr>
      <w:sdt>
        <w:sdtPr>
          <w:id w:val="-135109907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374435458"/>
          <w:placeholder>
            <w:docPart w:val="526F35911FAC4E1DB7DBE2FF3A1842E4"/>
          </w:placeholder>
          <w:temporary/>
          <w:showingPlcHdr/>
          <w15:appearance w15:val="hidden"/>
        </w:sdtPr>
        <w:sdtContent>
          <w:r w:rsidR="002C2D35" w:rsidRPr="004D6481">
            <w:t>Sewer utility</w:t>
          </w:r>
        </w:sdtContent>
      </w:sdt>
      <w:r w:rsidR="002C2D35" w:rsidRPr="004D6481">
        <w:t xml:space="preserve"> </w:t>
      </w:r>
    </w:p>
    <w:p w14:paraId="70854460" w14:textId="77777777" w:rsidR="00A16D5B" w:rsidRPr="004D6481" w:rsidRDefault="00000000" w:rsidP="002C2D35">
      <w:pPr>
        <w:pStyle w:val="checkboxindent"/>
      </w:pPr>
      <w:sdt>
        <w:sdtPr>
          <w:id w:val="-15537745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245504133"/>
          <w:placeholder>
            <w:docPart w:val="2B536CB1C3C24F369C7AD283B503073C"/>
          </w:placeholder>
          <w:temporary/>
          <w:showingPlcHdr/>
          <w15:appearance w15:val="hidden"/>
        </w:sdtPr>
        <w:sdtContent>
          <w:r w:rsidR="002C2D35" w:rsidRPr="004D6481">
            <w:t>Septic system maintenance</w:t>
          </w:r>
        </w:sdtContent>
      </w:sdt>
      <w:r w:rsidR="002C2D35" w:rsidRPr="004D6481">
        <w:t xml:space="preserve"> </w:t>
      </w:r>
    </w:p>
    <w:p w14:paraId="439D0372" w14:textId="77777777" w:rsidR="00A16D5B" w:rsidRPr="004D6481" w:rsidRDefault="00000000" w:rsidP="002C2D35">
      <w:pPr>
        <w:pStyle w:val="checkboxindent"/>
      </w:pPr>
      <w:sdt>
        <w:sdtPr>
          <w:id w:val="-94322741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1615708273"/>
          <w:placeholder>
            <w:docPart w:val="AC4D6E683CEF4E238C2D106193D77458"/>
          </w:placeholder>
          <w:temporary/>
          <w:showingPlcHdr/>
          <w15:appearance w15:val="hidden"/>
        </w:sdtPr>
        <w:sdtContent>
          <w:r w:rsidR="002C2D35" w:rsidRPr="004D6481">
            <w:t>Home security company</w:t>
          </w:r>
        </w:sdtContent>
      </w:sdt>
      <w:r w:rsidR="002C2D35" w:rsidRPr="004D6481">
        <w:t xml:space="preserve"> </w:t>
      </w:r>
    </w:p>
    <w:p w14:paraId="799A0DE5" w14:textId="5EA8EAAD" w:rsidR="00A16D5B" w:rsidRPr="004D6481" w:rsidRDefault="00A20577" w:rsidP="00B10A94">
      <w:pPr>
        <w:pStyle w:val="Heading1"/>
      </w:pPr>
      <w:bookmarkStart w:id="1" w:name="_qb1ozmms18p0" w:colFirst="0" w:colLast="0"/>
      <w:bookmarkStart w:id="2" w:name="_m7jg0k9e0t33" w:colFirst="0" w:colLast="0"/>
      <w:bookmarkEnd w:id="1"/>
      <w:bookmarkEnd w:id="2"/>
      <w:r>
        <w:t>S</w:t>
      </w:r>
      <w:r w:rsidRPr="00A20577">
        <w:t>imulate real-world customer interactions</w:t>
      </w:r>
      <w:r>
        <w:t xml:space="preserve"> via Email</w:t>
      </w:r>
    </w:p>
    <w:p w14:paraId="2613F019" w14:textId="03B3A83D" w:rsidR="00A16D5B" w:rsidRPr="004D6481" w:rsidRDefault="00000000" w:rsidP="002C2D35">
      <w:pPr>
        <w:pStyle w:val="checkboxindent"/>
      </w:pPr>
      <w:sdt>
        <w:sdtPr>
          <w:id w:val="-165443683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r w:rsidR="004A5CDE" w:rsidRPr="004A5CDE">
        <w:rPr>
          <w:b/>
          <w:bCs/>
        </w:rPr>
        <w:t>Create realistic email scenarios</w:t>
      </w:r>
      <w:r w:rsidR="004A5CDE" w:rsidRPr="004A5CDE">
        <w:t xml:space="preserve"> (customer complaints, feedback, queries)</w:t>
      </w:r>
      <w:r w:rsidR="002C2D35" w:rsidRPr="004D6481">
        <w:t xml:space="preserve"> </w:t>
      </w:r>
    </w:p>
    <w:p w14:paraId="65EEA3C1" w14:textId="6344A7A1" w:rsidR="00A16D5B" w:rsidRPr="004D6481" w:rsidRDefault="00000000" w:rsidP="002C2D35">
      <w:pPr>
        <w:pStyle w:val="checkboxindent"/>
      </w:pPr>
      <w:sdt>
        <w:sdtPr>
          <w:id w:val="-11452711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r w:rsidR="003D7A62" w:rsidRPr="003D7A62">
        <w:rPr>
          <w:b/>
          <w:bCs/>
        </w:rPr>
        <w:t>Ask your friends to act as customers</w:t>
      </w:r>
      <w:r w:rsidR="003D7A62" w:rsidRPr="003D7A62">
        <w:t xml:space="preserve"> and send emails.</w:t>
      </w:r>
    </w:p>
    <w:p w14:paraId="0F0D178E" w14:textId="36A4ADF5" w:rsidR="00A16D5B" w:rsidRPr="004D6481" w:rsidRDefault="00000000" w:rsidP="002C2D35">
      <w:pPr>
        <w:pStyle w:val="checkboxindent"/>
      </w:pPr>
      <w:sdt>
        <w:sdtPr>
          <w:id w:val="-182788901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r w:rsidR="003D7A62" w:rsidRPr="003D7A62">
        <w:rPr>
          <w:b/>
          <w:bCs/>
        </w:rPr>
        <w:t>Reply as a consultant</w:t>
      </w:r>
      <w:r w:rsidR="003D7A62" w:rsidRPr="003D7A62">
        <w:t xml:space="preserve"> to simulate real company interactions.</w:t>
      </w:r>
    </w:p>
    <w:p w14:paraId="044D6068" w14:textId="77777777" w:rsidR="00A16D5B" w:rsidRPr="004D6481" w:rsidRDefault="00000000" w:rsidP="002C2D35">
      <w:pPr>
        <w:pStyle w:val="checkboxindent"/>
      </w:pPr>
      <w:sdt>
        <w:sdtPr>
          <w:id w:val="200878137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1527824429"/>
          <w:placeholder>
            <w:docPart w:val="5292CD90531F42B5AA6BE053ED5A24C4"/>
          </w:placeholder>
          <w:temporary/>
          <w:showingPlcHdr/>
          <w15:appearance w15:val="hidden"/>
        </w:sdtPr>
        <w:sdtContent>
          <w:r w:rsidR="002C2D35" w:rsidRPr="004D6481">
            <w:t>Local or county tax commissioner</w:t>
          </w:r>
        </w:sdtContent>
      </w:sdt>
      <w:r w:rsidR="002C2D35" w:rsidRPr="004D6481">
        <w:t xml:space="preserve"> </w:t>
      </w:r>
    </w:p>
    <w:p w14:paraId="277823A4" w14:textId="77777777" w:rsidR="00A16D5B" w:rsidRPr="004D6481" w:rsidRDefault="00000000" w:rsidP="002C2D35">
      <w:pPr>
        <w:pStyle w:val="checkboxindent"/>
      </w:pPr>
      <w:sdt>
        <w:sdtPr>
          <w:id w:val="-26415349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1065481615"/>
          <w:placeholder>
            <w:docPart w:val="3CC3C6915EE64DC89203CFF923AF8E72"/>
          </w:placeholder>
          <w:temporary/>
          <w:showingPlcHdr/>
          <w15:appearance w15:val="hidden"/>
        </w:sdtPr>
        <w:sdtContent>
          <w:r w:rsidR="002C2D35" w:rsidRPr="004D6481">
            <w:t>Social Security Administration</w:t>
          </w:r>
        </w:sdtContent>
      </w:sdt>
      <w:r w:rsidR="002C2D35" w:rsidRPr="004D6481">
        <w:t xml:space="preserve"> </w:t>
      </w:r>
    </w:p>
    <w:p w14:paraId="46FC0459" w14:textId="77777777" w:rsidR="00A16D5B" w:rsidRPr="004D6481" w:rsidRDefault="00000000" w:rsidP="002C2D35">
      <w:pPr>
        <w:pStyle w:val="checkboxindent"/>
      </w:pPr>
      <w:sdt>
        <w:sdtPr>
          <w:id w:val="130674004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543572429"/>
          <w:placeholder>
            <w:docPart w:val="9E619F2D47074F968D1D2AAD11EA4FDF"/>
          </w:placeholder>
          <w:temporary/>
          <w:showingPlcHdr/>
          <w15:appearance w15:val="hidden"/>
        </w:sdtPr>
        <w:sdtContent>
          <w:r w:rsidR="002C2D35" w:rsidRPr="004D6481">
            <w:t>Medicare Administration</w:t>
          </w:r>
        </w:sdtContent>
      </w:sdt>
      <w:r w:rsidR="002C2D35" w:rsidRPr="004D6481">
        <w:t xml:space="preserve"> </w:t>
      </w:r>
    </w:p>
    <w:p w14:paraId="4D3FA5E5" w14:textId="77777777" w:rsidR="00A16D5B" w:rsidRPr="004D6481" w:rsidRDefault="00000000" w:rsidP="002C2D35">
      <w:pPr>
        <w:pStyle w:val="checkboxindent"/>
      </w:pPr>
      <w:sdt>
        <w:sdtPr>
          <w:id w:val="34883781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1210536873"/>
          <w:placeholder>
            <w:docPart w:val="70988FF0DCC9479EA51FEE47376AD3D6"/>
          </w:placeholder>
          <w:temporary/>
          <w:showingPlcHdr/>
          <w15:appearance w15:val="hidden"/>
        </w:sdtPr>
        <w:sdtContent>
          <w:r w:rsidR="002C2D35" w:rsidRPr="004D6481">
            <w:t>Department of Motor Vehicles</w:t>
          </w:r>
        </w:sdtContent>
      </w:sdt>
      <w:r w:rsidR="002C2D35" w:rsidRPr="004D6481">
        <w:t xml:space="preserve"> </w:t>
      </w:r>
    </w:p>
    <w:p w14:paraId="1DCC1AAF" w14:textId="77777777" w:rsidR="00A16D5B" w:rsidRPr="004D6481" w:rsidRDefault="00000000" w:rsidP="002C2D35">
      <w:pPr>
        <w:pStyle w:val="checkboxindent"/>
      </w:pPr>
      <w:sdt>
        <w:sdtPr>
          <w:id w:val="-70023812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525338820"/>
          <w:placeholder>
            <w:docPart w:val="E1B46464D3C948DAB4BADEC3C2867CDB"/>
          </w:placeholder>
          <w:temporary/>
          <w:showingPlcHdr/>
          <w15:appearance w15:val="hidden"/>
        </w:sdtPr>
        <w:sdtContent>
          <w:r w:rsidR="002C2D35" w:rsidRPr="004D6481">
            <w:t>Child Protective Services</w:t>
          </w:r>
        </w:sdtContent>
      </w:sdt>
      <w:r w:rsidR="002C2D35" w:rsidRPr="004D6481">
        <w:t xml:space="preserve"> </w:t>
      </w:r>
    </w:p>
    <w:p w14:paraId="3A2872E8" w14:textId="77777777" w:rsidR="00A16D5B" w:rsidRPr="004D6481" w:rsidRDefault="00000000" w:rsidP="002C2D35">
      <w:pPr>
        <w:pStyle w:val="checkboxindent"/>
      </w:pPr>
      <w:sdt>
        <w:sdtPr>
          <w:id w:val="-87306956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1089455640"/>
          <w:placeholder>
            <w:docPart w:val="4FD8A3422023491B8A5A3FD6985730EE"/>
          </w:placeholder>
          <w:temporary/>
          <w:showingPlcHdr/>
          <w15:appearance w15:val="hidden"/>
        </w:sdtPr>
        <w:sdtContent>
          <w:r w:rsidR="002C2D35" w:rsidRPr="004D6481">
            <w:t>U.S. Customs and Immigration</w:t>
          </w:r>
        </w:sdtContent>
      </w:sdt>
      <w:r w:rsidR="002C2D35" w:rsidRPr="004D6481">
        <w:t xml:space="preserve"> </w:t>
      </w:r>
    </w:p>
    <w:p w14:paraId="3CCD0520" w14:textId="77777777" w:rsidR="00A16D5B" w:rsidRPr="004D6481" w:rsidRDefault="00000000" w:rsidP="002C2D35">
      <w:pPr>
        <w:pStyle w:val="checkboxindent"/>
      </w:pPr>
      <w:sdt>
        <w:sdtPr>
          <w:id w:val="-179328507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893661276"/>
          <w:placeholder>
            <w:docPart w:val="EB9BD65377FD47F9819E04DAAB934076"/>
          </w:placeholder>
          <w:temporary/>
          <w:showingPlcHdr/>
          <w15:appearance w15:val="hidden"/>
        </w:sdtPr>
        <w:sdtContent>
          <w:r w:rsidR="002C2D35" w:rsidRPr="004D6481">
            <w:t>Department of Veterans Affairs</w:t>
          </w:r>
        </w:sdtContent>
      </w:sdt>
      <w:r w:rsidR="002C2D35" w:rsidRPr="004D6481">
        <w:t xml:space="preserve"> </w:t>
      </w:r>
    </w:p>
    <w:p w14:paraId="204A641C" w14:textId="77777777" w:rsidR="00A16D5B" w:rsidRPr="004D6481" w:rsidRDefault="00000000" w:rsidP="002C2D35">
      <w:pPr>
        <w:pStyle w:val="checkboxindent"/>
      </w:pPr>
      <w:sdt>
        <w:sdtPr>
          <w:id w:val="1480857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479191642"/>
          <w:placeholder>
            <w:docPart w:val="CED2B5032EDA4E03BCD544892B4F44E3"/>
          </w:placeholder>
          <w:temporary/>
          <w:showingPlcHdr/>
          <w15:appearance w15:val="hidden"/>
        </w:sdtPr>
        <w:sdtContent>
          <w:r w:rsidR="002C2D35" w:rsidRPr="004D6481">
            <w:t>Voter Registration</w:t>
          </w:r>
        </w:sdtContent>
      </w:sdt>
      <w:r w:rsidR="002C2D35" w:rsidRPr="004D6481">
        <w:t xml:space="preserve"> </w:t>
      </w:r>
    </w:p>
    <w:p w14:paraId="60EF4496" w14:textId="77777777" w:rsidR="00A16D5B" w:rsidRPr="004D6481" w:rsidRDefault="00000000" w:rsidP="002C2D35">
      <w:pPr>
        <w:pStyle w:val="checkboxindent"/>
      </w:pPr>
      <w:sdt>
        <w:sdtPr>
          <w:id w:val="-209754214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107092529"/>
          <w:placeholder>
            <w:docPart w:val="EACAE5471EDF46DA9BE0CAAC0B5FF8D9"/>
          </w:placeholder>
          <w:temporary/>
          <w:showingPlcHdr/>
          <w15:appearance w15:val="hidden"/>
        </w:sdtPr>
        <w:sdtContent>
          <w:r w:rsidR="002C2D35" w:rsidRPr="004D6481">
            <w:t>Pet Licensing Department</w:t>
          </w:r>
        </w:sdtContent>
      </w:sdt>
      <w:r w:rsidR="002C2D35" w:rsidRPr="004D6481">
        <w:t xml:space="preserve"> </w:t>
      </w:r>
    </w:p>
    <w:bookmarkStart w:id="3" w:name="_70leds132e0o" w:colFirst="0" w:colLast="0" w:displacedByCustomXml="next"/>
    <w:bookmarkEnd w:id="3" w:displacedByCustomXml="next"/>
    <w:sdt>
      <w:sdtPr>
        <w:id w:val="-1211948283"/>
        <w:placeholder>
          <w:docPart w:val="8ED36DEFEB6C4C2CBD6B9BC68B12AC5E"/>
        </w:placeholder>
        <w:temporary/>
        <w:showingPlcHdr/>
        <w15:appearance w15:val="hidden"/>
      </w:sdtPr>
      <w:sdtContent>
        <w:p w14:paraId="56271418" w14:textId="77777777" w:rsidR="00A16D5B" w:rsidRPr="004D6481" w:rsidRDefault="00B10A94" w:rsidP="00B10A94">
          <w:pPr>
            <w:pStyle w:val="Heading1"/>
          </w:pPr>
          <w:r w:rsidRPr="004D6481">
            <w:t>Community</w:t>
          </w:r>
        </w:p>
      </w:sdtContent>
    </w:sdt>
    <w:p w14:paraId="343AC23F" w14:textId="77777777" w:rsidR="00A16D5B" w:rsidRPr="004D6481" w:rsidRDefault="00000000" w:rsidP="002C2D35">
      <w:pPr>
        <w:pStyle w:val="checkboxindent"/>
      </w:pPr>
      <w:sdt>
        <w:sdtPr>
          <w:id w:val="-160988544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905732040"/>
          <w:placeholder>
            <w:docPart w:val="508C3CF344614A6188288D64CA24F789"/>
          </w:placeholder>
          <w:temporary/>
          <w:showingPlcHdr/>
          <w15:appearance w15:val="hidden"/>
        </w:sdtPr>
        <w:sdtContent>
          <w:r w:rsidR="002C2D35" w:rsidRPr="004D6481">
            <w:t>Employers</w:t>
          </w:r>
        </w:sdtContent>
      </w:sdt>
      <w:r w:rsidR="002C2D35" w:rsidRPr="004D6481">
        <w:t xml:space="preserve"> </w:t>
      </w:r>
    </w:p>
    <w:p w14:paraId="4D3AC972" w14:textId="77777777" w:rsidR="00A16D5B" w:rsidRPr="004D6481" w:rsidRDefault="00000000" w:rsidP="002C2D35">
      <w:pPr>
        <w:pStyle w:val="checkboxindent"/>
      </w:pPr>
      <w:sdt>
        <w:sdtPr>
          <w:id w:val="-141485979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1103606941"/>
          <w:placeholder>
            <w:docPart w:val="897B67CE4A6D4EC5A168B3C64007468B"/>
          </w:placeholder>
          <w:temporary/>
          <w:showingPlcHdr/>
          <w15:appearance w15:val="hidden"/>
        </w:sdtPr>
        <w:sdtContent>
          <w:r w:rsidR="002C2D35" w:rsidRPr="004D6481">
            <w:t>Schools</w:t>
          </w:r>
        </w:sdtContent>
      </w:sdt>
      <w:r w:rsidR="002C2D35" w:rsidRPr="004D6481">
        <w:t xml:space="preserve"> </w:t>
      </w:r>
    </w:p>
    <w:p w14:paraId="634EFD18" w14:textId="77777777" w:rsidR="00A16D5B" w:rsidRPr="004D6481" w:rsidRDefault="00000000" w:rsidP="002C2D35">
      <w:pPr>
        <w:pStyle w:val="checkboxindent"/>
      </w:pPr>
      <w:sdt>
        <w:sdtPr>
          <w:id w:val="167922380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1109666514"/>
          <w:placeholder>
            <w:docPart w:val="9D847B7C18AB4CCCA7C5C59FE87AC7D7"/>
          </w:placeholder>
          <w:temporary/>
          <w:showingPlcHdr/>
          <w15:appearance w15:val="hidden"/>
        </w:sdtPr>
        <w:sdtContent>
          <w:r w:rsidR="002C2D35" w:rsidRPr="004D6481">
            <w:t>PTA</w:t>
          </w:r>
        </w:sdtContent>
      </w:sdt>
      <w:r w:rsidR="002C2D35" w:rsidRPr="004D6481">
        <w:t xml:space="preserve"> </w:t>
      </w:r>
    </w:p>
    <w:p w14:paraId="68506406" w14:textId="77777777" w:rsidR="00A16D5B" w:rsidRPr="004D6481" w:rsidRDefault="00000000" w:rsidP="000C30F6">
      <w:pPr>
        <w:pStyle w:val="checkboxindent"/>
      </w:pPr>
      <w:sdt>
        <w:sdtPr>
          <w:id w:val="213028039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522940833"/>
          <w:placeholder>
            <w:docPart w:val="590FF9CFE77E40AAAF01DB6E6347E1A3"/>
          </w:placeholder>
          <w:temporary/>
          <w:showingPlcHdr/>
          <w15:appearance w15:val="hidden"/>
        </w:sdtPr>
        <w:sdtContent>
          <w:r w:rsidR="002C2D35" w:rsidRPr="004D6481">
            <w:t>Daycare providers</w:t>
          </w:r>
        </w:sdtContent>
      </w:sdt>
      <w:r w:rsidR="002C2D35" w:rsidRPr="004D6481">
        <w:t xml:space="preserve"> </w:t>
      </w:r>
    </w:p>
    <w:p w14:paraId="6F1A2001" w14:textId="77777777" w:rsidR="00A16D5B" w:rsidRPr="004D6481" w:rsidRDefault="00000000" w:rsidP="000C30F6">
      <w:pPr>
        <w:pStyle w:val="checkboxindent"/>
      </w:pPr>
      <w:sdt>
        <w:sdtPr>
          <w:id w:val="-138147096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1298604420"/>
          <w:placeholder>
            <w:docPart w:val="73C398F43AA84A39A6B591DB17FD2A51"/>
          </w:placeholder>
          <w:temporary/>
          <w:showingPlcHdr/>
          <w15:appearance w15:val="hidden"/>
        </w:sdtPr>
        <w:sdtContent>
          <w:r w:rsidR="002C2D35" w:rsidRPr="004D6481">
            <w:t>Church, synagogue, mosque or other house of worship</w:t>
          </w:r>
        </w:sdtContent>
      </w:sdt>
      <w:r w:rsidR="002C2D35" w:rsidRPr="004D6481">
        <w:t xml:space="preserve"> </w:t>
      </w:r>
    </w:p>
    <w:p w14:paraId="584AC0CC" w14:textId="77777777" w:rsidR="00A16D5B" w:rsidRPr="004D6481" w:rsidRDefault="00000000" w:rsidP="000C30F6">
      <w:pPr>
        <w:pStyle w:val="checkboxindent"/>
      </w:pPr>
      <w:sdt>
        <w:sdtPr>
          <w:id w:val="139994417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786244529"/>
          <w:placeholder>
            <w:docPart w:val="FEC0FBA56BDE47519B48B32B2D72AF7A"/>
          </w:placeholder>
          <w:temporary/>
          <w:showingPlcHdr/>
          <w15:appearance w15:val="hidden"/>
        </w:sdtPr>
        <w:sdtContent>
          <w:r w:rsidR="002C2D35" w:rsidRPr="004D6481">
            <w:t>Homeowners’ association, condominium owners’ association, or co-op board</w:t>
          </w:r>
        </w:sdtContent>
      </w:sdt>
      <w:r w:rsidR="002C2D35" w:rsidRPr="004D6481">
        <w:t xml:space="preserve"> </w:t>
      </w:r>
    </w:p>
    <w:p w14:paraId="46D32475" w14:textId="77777777" w:rsidR="00A16D5B" w:rsidRPr="004D6481" w:rsidRDefault="00000000" w:rsidP="000C30F6">
      <w:pPr>
        <w:pStyle w:val="checkboxindent"/>
      </w:pPr>
      <w:sdt>
        <w:sdtPr>
          <w:id w:val="141465883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2067324189"/>
          <w:placeholder>
            <w:docPart w:val="1D8E5F81962E4A3BB9CA7BDA7D66E12D"/>
          </w:placeholder>
          <w:temporary/>
          <w:showingPlcHdr/>
          <w15:appearance w15:val="hidden"/>
        </w:sdtPr>
        <w:sdtContent>
          <w:r w:rsidR="002C2D35" w:rsidRPr="004D6481">
            <w:t>Professional memberships</w:t>
          </w:r>
        </w:sdtContent>
      </w:sdt>
      <w:r w:rsidR="002C2D35" w:rsidRPr="004D6481">
        <w:t xml:space="preserve"> </w:t>
      </w:r>
    </w:p>
    <w:p w14:paraId="2D2A67E2" w14:textId="77777777" w:rsidR="00A16D5B" w:rsidRPr="004D6481" w:rsidRDefault="00000000" w:rsidP="000C30F6">
      <w:pPr>
        <w:pStyle w:val="checkboxindent"/>
      </w:pPr>
      <w:sdt>
        <w:sdtPr>
          <w:id w:val="-60419837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773827173"/>
          <w:placeholder>
            <w:docPart w:val="4D309A48EC5843308B7F9F4D1AE553A4"/>
          </w:placeholder>
          <w:temporary/>
          <w:showingPlcHdr/>
          <w15:appearance w15:val="hidden"/>
        </w:sdtPr>
        <w:sdtContent>
          <w:r w:rsidR="002C2D35" w:rsidRPr="004D6481">
            <w:t>Civic clubs and organizations</w:t>
          </w:r>
        </w:sdtContent>
      </w:sdt>
      <w:r w:rsidR="002C2D35" w:rsidRPr="004D6481">
        <w:t xml:space="preserve"> </w:t>
      </w:r>
    </w:p>
    <w:p w14:paraId="4EE0189A" w14:textId="77777777" w:rsidR="00A16D5B" w:rsidRPr="004D6481" w:rsidRDefault="00000000" w:rsidP="000C30F6">
      <w:pPr>
        <w:pStyle w:val="checkboxindent"/>
      </w:pPr>
      <w:sdt>
        <w:sdtPr>
          <w:id w:val="-207017671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1905586858"/>
          <w:placeholder>
            <w:docPart w:val="34FB2B83FF33494A95BA8EDD93A3FD66"/>
          </w:placeholder>
          <w:temporary/>
          <w:showingPlcHdr/>
          <w15:appearance w15:val="hidden"/>
        </w:sdtPr>
        <w:sdtContent>
          <w:r w:rsidR="002C2D35" w:rsidRPr="004D6481">
            <w:t>Country club</w:t>
          </w:r>
        </w:sdtContent>
      </w:sdt>
      <w:r w:rsidR="002C2D35" w:rsidRPr="004D6481">
        <w:t xml:space="preserve"> </w:t>
      </w:r>
    </w:p>
    <w:p w14:paraId="061C9B13" w14:textId="77777777" w:rsidR="00A16D5B" w:rsidRPr="004D6481" w:rsidRDefault="00000000" w:rsidP="000C30F6">
      <w:pPr>
        <w:pStyle w:val="checkboxindent"/>
      </w:pPr>
      <w:sdt>
        <w:sdtPr>
          <w:id w:val="64718169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188145585"/>
          <w:placeholder>
            <w:docPart w:val="3C77D87B71254ED1856E6DF733F5C053"/>
          </w:placeholder>
          <w:temporary/>
          <w:showingPlcHdr/>
          <w15:appearance w15:val="hidden"/>
        </w:sdtPr>
        <w:sdtContent>
          <w:r w:rsidR="002C2D35" w:rsidRPr="004D6481">
            <w:t>Health club</w:t>
          </w:r>
        </w:sdtContent>
      </w:sdt>
      <w:r w:rsidR="002C2D35" w:rsidRPr="004D6481">
        <w:t xml:space="preserve"> </w:t>
      </w:r>
    </w:p>
    <w:p w14:paraId="1275D430" w14:textId="77777777" w:rsidR="00A16D5B" w:rsidRPr="004D6481" w:rsidRDefault="00000000" w:rsidP="002C2D35">
      <w:pPr>
        <w:pStyle w:val="checkboxindent"/>
      </w:pPr>
      <w:sdt>
        <w:sdtPr>
          <w:id w:val="-192541051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216821831"/>
          <w:placeholder>
            <w:docPart w:val="E6F2E9AA2FF04FFEA360DCBB05A085D8"/>
          </w:placeholder>
          <w:temporary/>
          <w:showingPlcHdr/>
          <w15:appearance w15:val="hidden"/>
        </w:sdtPr>
        <w:sdtContent>
          <w:r w:rsidR="002C2D35" w:rsidRPr="004D6481">
            <w:t>Alumni organizations</w:t>
          </w:r>
        </w:sdtContent>
      </w:sdt>
      <w:r w:rsidR="002C2D35" w:rsidRPr="004D6481">
        <w:t xml:space="preserve"> </w:t>
      </w:r>
    </w:p>
    <w:p w14:paraId="4D59F653" w14:textId="77777777" w:rsidR="00A16D5B" w:rsidRPr="004D6481" w:rsidRDefault="00000000" w:rsidP="002C2D35">
      <w:pPr>
        <w:pStyle w:val="checkboxindent"/>
      </w:pPr>
      <w:sdt>
        <w:sdtPr>
          <w:id w:val="132409225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1795568039"/>
          <w:placeholder>
            <w:docPart w:val="D829E673FC454A419FAD0CC894911113"/>
          </w:placeholder>
          <w:temporary/>
          <w:showingPlcHdr/>
          <w15:appearance w15:val="hidden"/>
        </w:sdtPr>
        <w:sdtContent>
          <w:r w:rsidR="002C2D35" w:rsidRPr="004D6481">
            <w:t>Fraternal organizations</w:t>
          </w:r>
        </w:sdtContent>
      </w:sdt>
      <w:r w:rsidR="002C2D35" w:rsidRPr="004D6481">
        <w:t xml:space="preserve"> </w:t>
      </w:r>
    </w:p>
    <w:p w14:paraId="0F4BB389" w14:textId="77777777" w:rsidR="00A16D5B" w:rsidRPr="004D6481" w:rsidRDefault="00000000" w:rsidP="002C2D35">
      <w:pPr>
        <w:pStyle w:val="checkboxindent"/>
      </w:pPr>
      <w:sdt>
        <w:sdtPr>
          <w:id w:val="105620434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719431567"/>
          <w:placeholder>
            <w:docPart w:val="B56AA5AC49D142C8AD9D519D2A37B642"/>
          </w:placeholder>
          <w:temporary/>
          <w:showingPlcHdr/>
          <w15:appearance w15:val="hidden"/>
        </w:sdtPr>
        <w:sdtContent>
          <w:r w:rsidR="002C2D35" w:rsidRPr="004D6481">
            <w:t>Charitable organizations</w:t>
          </w:r>
        </w:sdtContent>
      </w:sdt>
      <w:r w:rsidR="002C2D35" w:rsidRPr="004D6481">
        <w:t xml:space="preserve"> </w:t>
      </w:r>
    </w:p>
    <w:bookmarkStart w:id="4" w:name="_5fp15ln0gctj" w:colFirst="0" w:colLast="0" w:displacedByCustomXml="next"/>
    <w:bookmarkEnd w:id="4" w:displacedByCustomXml="next"/>
    <w:sdt>
      <w:sdtPr>
        <w:id w:val="-1220047811"/>
        <w:placeholder>
          <w:docPart w:val="3D43DE015FCD46D1A8D3A5F99ACF3726"/>
        </w:placeholder>
        <w:temporary/>
        <w:showingPlcHdr/>
        <w15:appearance w15:val="hidden"/>
      </w:sdtPr>
      <w:sdtContent>
        <w:p w14:paraId="66333907" w14:textId="77777777" w:rsidR="00A16D5B" w:rsidRPr="004D6481" w:rsidRDefault="00B10A94" w:rsidP="00B10A94">
          <w:pPr>
            <w:pStyle w:val="Heading1"/>
          </w:pPr>
          <w:r w:rsidRPr="004D6481">
            <w:t>Professional services</w:t>
          </w:r>
        </w:p>
      </w:sdtContent>
    </w:sdt>
    <w:p w14:paraId="561FAC77" w14:textId="77777777" w:rsidR="00A16D5B" w:rsidRPr="004D6481" w:rsidRDefault="00000000" w:rsidP="002C2D35">
      <w:pPr>
        <w:pStyle w:val="checkboxindent"/>
      </w:pPr>
      <w:sdt>
        <w:sdtPr>
          <w:id w:val="130659578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1432545115"/>
          <w:placeholder>
            <w:docPart w:val="D5E7A8AA47F947FAA5E668BB7AF14EB0"/>
          </w:placeholder>
          <w:temporary/>
          <w:showingPlcHdr/>
          <w15:appearance w15:val="hidden"/>
        </w:sdtPr>
        <w:sdtContent>
          <w:r w:rsidR="002C2D35" w:rsidRPr="004D6481">
            <w:t>Medical clinic or doctor’s office</w:t>
          </w:r>
        </w:sdtContent>
      </w:sdt>
      <w:r w:rsidR="002C2D35" w:rsidRPr="004D6481">
        <w:t xml:space="preserve"> </w:t>
      </w:r>
    </w:p>
    <w:p w14:paraId="182832CA" w14:textId="77777777" w:rsidR="00A16D5B" w:rsidRPr="004D6481" w:rsidRDefault="00000000" w:rsidP="002C2D35">
      <w:pPr>
        <w:pStyle w:val="checkboxindent"/>
      </w:pPr>
      <w:sdt>
        <w:sdtPr>
          <w:id w:val="-95224443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1287199502"/>
          <w:placeholder>
            <w:docPart w:val="4CB31BAD82F44F08B720FD50569B7FE3"/>
          </w:placeholder>
          <w:temporary/>
          <w:showingPlcHdr/>
          <w15:appearance w15:val="hidden"/>
        </w:sdtPr>
        <w:sdtContent>
          <w:r w:rsidR="002C2D35" w:rsidRPr="004D6481">
            <w:t>Optometrist or ophthalmologist</w:t>
          </w:r>
        </w:sdtContent>
      </w:sdt>
      <w:r w:rsidR="002C2D35" w:rsidRPr="004D6481">
        <w:t xml:space="preserve"> </w:t>
      </w:r>
    </w:p>
    <w:p w14:paraId="593135E4" w14:textId="77777777" w:rsidR="00A16D5B" w:rsidRPr="004D6481" w:rsidRDefault="00000000" w:rsidP="002C2D35">
      <w:pPr>
        <w:pStyle w:val="checkboxindent"/>
      </w:pPr>
      <w:sdt>
        <w:sdtPr>
          <w:id w:val="58920445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2108963384"/>
          <w:placeholder>
            <w:docPart w:val="122F7D0D117A4930B81AAD724ACF944D"/>
          </w:placeholder>
          <w:temporary/>
          <w:showingPlcHdr/>
          <w15:appearance w15:val="hidden"/>
        </w:sdtPr>
        <w:sdtContent>
          <w:r w:rsidR="002C2D35" w:rsidRPr="004D6481">
            <w:t>Therapist, counselor, or psychiatrist</w:t>
          </w:r>
        </w:sdtContent>
      </w:sdt>
      <w:r w:rsidR="002C2D35" w:rsidRPr="004D6481">
        <w:t xml:space="preserve"> </w:t>
      </w:r>
    </w:p>
    <w:p w14:paraId="4FED42BF" w14:textId="77777777" w:rsidR="00A16D5B" w:rsidRPr="004D6481" w:rsidRDefault="00000000" w:rsidP="002C2D35">
      <w:pPr>
        <w:pStyle w:val="checkboxindent"/>
      </w:pPr>
      <w:sdt>
        <w:sdtPr>
          <w:id w:val="-5747233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1062787773"/>
          <w:placeholder>
            <w:docPart w:val="803863B281BD463490C3F5FE31B4F5E8"/>
          </w:placeholder>
          <w:temporary/>
          <w:showingPlcHdr/>
          <w15:appearance w15:val="hidden"/>
        </w:sdtPr>
        <w:sdtContent>
          <w:r w:rsidR="002C2D35" w:rsidRPr="004D6481">
            <w:t>Pharmacist</w:t>
          </w:r>
        </w:sdtContent>
      </w:sdt>
      <w:r w:rsidR="002C2D35" w:rsidRPr="004D6481">
        <w:t xml:space="preserve"> </w:t>
      </w:r>
    </w:p>
    <w:p w14:paraId="5C2667D6" w14:textId="77777777" w:rsidR="00A16D5B" w:rsidRPr="004D6481" w:rsidRDefault="00000000" w:rsidP="002C2D35">
      <w:pPr>
        <w:pStyle w:val="checkboxindent"/>
      </w:pPr>
      <w:sdt>
        <w:sdtPr>
          <w:id w:val="-132242395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819232380"/>
          <w:placeholder>
            <w:docPart w:val="3912E5B96C58417AA760EFAE47C5D113"/>
          </w:placeholder>
          <w:temporary/>
          <w:showingPlcHdr/>
          <w15:appearance w15:val="hidden"/>
        </w:sdtPr>
        <w:sdtContent>
          <w:r w:rsidR="002C2D35" w:rsidRPr="004D6481">
            <w:t>Veterinarian</w:t>
          </w:r>
        </w:sdtContent>
      </w:sdt>
      <w:r w:rsidR="002C2D35" w:rsidRPr="004D6481">
        <w:t xml:space="preserve"> </w:t>
      </w:r>
    </w:p>
    <w:p w14:paraId="486A5D66" w14:textId="77777777" w:rsidR="00A16D5B" w:rsidRPr="004D6481" w:rsidRDefault="00000000" w:rsidP="002C2D35">
      <w:pPr>
        <w:pStyle w:val="checkboxindent"/>
      </w:pPr>
      <w:sdt>
        <w:sdtPr>
          <w:id w:val="147834307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1909610531"/>
          <w:placeholder>
            <w:docPart w:val="B6FAFC0CDD154AE4AF92041BB98218DE"/>
          </w:placeholder>
          <w:temporary/>
          <w:showingPlcHdr/>
          <w15:appearance w15:val="hidden"/>
        </w:sdtPr>
        <w:sdtContent>
          <w:r w:rsidR="002C2D35" w:rsidRPr="004D6481">
            <w:t>Attorney</w:t>
          </w:r>
        </w:sdtContent>
      </w:sdt>
      <w:r w:rsidR="002C2D35" w:rsidRPr="004D6481">
        <w:t xml:space="preserve"> </w:t>
      </w:r>
    </w:p>
    <w:p w14:paraId="338DF808" w14:textId="77777777" w:rsidR="00A16D5B" w:rsidRPr="004D6481" w:rsidRDefault="00000000" w:rsidP="002C2D35">
      <w:pPr>
        <w:pStyle w:val="checkboxindent"/>
      </w:pPr>
      <w:sdt>
        <w:sdtPr>
          <w:id w:val="123488542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794207732"/>
          <w:placeholder>
            <w:docPart w:val="86AA2B8AB08446CAB25B4146B6855190"/>
          </w:placeholder>
          <w:temporary/>
          <w:showingPlcHdr/>
          <w15:appearance w15:val="hidden"/>
        </w:sdtPr>
        <w:sdtContent>
          <w:r w:rsidR="002C2D35" w:rsidRPr="004D6481">
            <w:t>Accountant or financial planner</w:t>
          </w:r>
        </w:sdtContent>
      </w:sdt>
      <w:r w:rsidR="002C2D35" w:rsidRPr="004D6481">
        <w:t xml:space="preserve"> </w:t>
      </w:r>
    </w:p>
    <w:p w14:paraId="68712CE9" w14:textId="77777777" w:rsidR="00A16D5B" w:rsidRPr="004D6481" w:rsidRDefault="00000000" w:rsidP="002C2D35">
      <w:pPr>
        <w:pStyle w:val="checkboxindent"/>
      </w:pPr>
      <w:sdt>
        <w:sdtPr>
          <w:id w:val="-90452917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1310776724"/>
          <w:placeholder>
            <w:docPart w:val="3C37735E192541E59E227C8E327C4871"/>
          </w:placeholder>
          <w:temporary/>
          <w:showingPlcHdr/>
          <w15:appearance w15:val="hidden"/>
        </w:sdtPr>
        <w:sdtContent>
          <w:r w:rsidR="002C2D35" w:rsidRPr="004D6481">
            <w:t>Insurance agent</w:t>
          </w:r>
        </w:sdtContent>
      </w:sdt>
      <w:r w:rsidR="002C2D35" w:rsidRPr="004D6481">
        <w:t xml:space="preserve"> </w:t>
      </w:r>
    </w:p>
    <w:bookmarkStart w:id="5" w:name="_wox5zmfgg9z2" w:colFirst="0" w:colLast="0" w:displacedByCustomXml="next"/>
    <w:bookmarkEnd w:id="5" w:displacedByCustomXml="next"/>
    <w:sdt>
      <w:sdtPr>
        <w:id w:val="799800261"/>
        <w:placeholder>
          <w:docPart w:val="3585E0C03B91406C900A5EC87B6FF2F8"/>
        </w:placeholder>
        <w:temporary/>
        <w:showingPlcHdr/>
        <w15:appearance w15:val="hidden"/>
      </w:sdtPr>
      <w:sdtContent>
        <w:p w14:paraId="58D4D6F6" w14:textId="77777777" w:rsidR="00A16D5B" w:rsidRPr="004D6481" w:rsidRDefault="00B10A94" w:rsidP="00B10A94">
          <w:pPr>
            <w:pStyle w:val="Heading1"/>
          </w:pPr>
          <w:r w:rsidRPr="004D6481">
            <w:t>Residential services</w:t>
          </w:r>
        </w:p>
      </w:sdtContent>
    </w:sdt>
    <w:p w14:paraId="78477FEB" w14:textId="77777777" w:rsidR="00A16D5B" w:rsidRPr="004D6481" w:rsidRDefault="00000000" w:rsidP="002C2D35">
      <w:pPr>
        <w:pStyle w:val="checkboxindent"/>
      </w:pPr>
      <w:sdt>
        <w:sdtPr>
          <w:id w:val="50479050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1574935071"/>
          <w:placeholder>
            <w:docPart w:val="76265A2E13D6464EA75BF211707732BF"/>
          </w:placeholder>
          <w:temporary/>
          <w:showingPlcHdr/>
          <w15:appearance w15:val="hidden"/>
        </w:sdtPr>
        <w:sdtContent>
          <w:r w:rsidR="002C2D35" w:rsidRPr="004D6481">
            <w:t>Maid service or housekeeper</w:t>
          </w:r>
        </w:sdtContent>
      </w:sdt>
      <w:r w:rsidR="002C2D35" w:rsidRPr="004D6481">
        <w:t xml:space="preserve"> </w:t>
      </w:r>
    </w:p>
    <w:p w14:paraId="6A03516E" w14:textId="77777777" w:rsidR="00A16D5B" w:rsidRPr="004D6481" w:rsidRDefault="00000000" w:rsidP="002C2D35">
      <w:pPr>
        <w:pStyle w:val="checkboxindent"/>
      </w:pPr>
      <w:sdt>
        <w:sdtPr>
          <w:id w:val="86047189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444847246"/>
          <w:placeholder>
            <w:docPart w:val="ED0577867E1D4EDDB9BA1FB5EE763DDA"/>
          </w:placeholder>
          <w:temporary/>
          <w:showingPlcHdr/>
          <w15:appearance w15:val="hidden"/>
        </w:sdtPr>
        <w:sdtContent>
          <w:r w:rsidR="002C2D35" w:rsidRPr="004D6481">
            <w:t>Lawn and garden service</w:t>
          </w:r>
        </w:sdtContent>
      </w:sdt>
      <w:r w:rsidR="002C2D35" w:rsidRPr="004D6481">
        <w:t xml:space="preserve"> </w:t>
      </w:r>
    </w:p>
    <w:p w14:paraId="1C57DAEE" w14:textId="77777777" w:rsidR="00A16D5B" w:rsidRPr="004D6481" w:rsidRDefault="00000000" w:rsidP="002C2D35">
      <w:pPr>
        <w:pStyle w:val="checkboxindent"/>
      </w:pPr>
      <w:sdt>
        <w:sdtPr>
          <w:id w:val="2538313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508262064"/>
          <w:placeholder>
            <w:docPart w:val="B766FDA8E2F640668A11A297B1B63E17"/>
          </w:placeholder>
          <w:temporary/>
          <w:showingPlcHdr/>
          <w15:appearance w15:val="hidden"/>
        </w:sdtPr>
        <w:sdtContent>
          <w:r w:rsidR="002C2D35" w:rsidRPr="004D6481">
            <w:t>Pool maintenance</w:t>
          </w:r>
        </w:sdtContent>
      </w:sdt>
      <w:r w:rsidR="002C2D35" w:rsidRPr="004D6481">
        <w:t xml:space="preserve"> </w:t>
      </w:r>
    </w:p>
    <w:p w14:paraId="71769A80" w14:textId="77777777" w:rsidR="00A16D5B" w:rsidRPr="004D6481" w:rsidRDefault="00000000" w:rsidP="002C2D35">
      <w:pPr>
        <w:pStyle w:val="checkboxindent"/>
      </w:pPr>
      <w:sdt>
        <w:sdtPr>
          <w:id w:val="-67965290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1029111905"/>
          <w:placeholder>
            <w:docPart w:val="EF601CC02E90459B81DC59A90B6C2970"/>
          </w:placeholder>
          <w:temporary/>
          <w:showingPlcHdr/>
          <w15:appearance w15:val="hidden"/>
        </w:sdtPr>
        <w:sdtContent>
          <w:r w:rsidR="002C2D35" w:rsidRPr="004D6481">
            <w:t>Pest control</w:t>
          </w:r>
        </w:sdtContent>
      </w:sdt>
      <w:r w:rsidR="002C2D35" w:rsidRPr="004D6481">
        <w:t xml:space="preserve"> </w:t>
      </w:r>
    </w:p>
    <w:bookmarkStart w:id="6" w:name="_f2airts25qx5" w:colFirst="0" w:colLast="0" w:displacedByCustomXml="next"/>
    <w:bookmarkEnd w:id="6" w:displacedByCustomXml="next"/>
    <w:sdt>
      <w:sdtPr>
        <w:id w:val="287324116"/>
        <w:placeholder>
          <w:docPart w:val="1D8872F955CC418D988CB7C047E52B62"/>
        </w:placeholder>
        <w:temporary/>
        <w:showingPlcHdr/>
        <w15:appearance w15:val="hidden"/>
      </w:sdtPr>
      <w:sdtContent>
        <w:p w14:paraId="6E12099F" w14:textId="77777777" w:rsidR="00A16D5B" w:rsidRPr="004D6481" w:rsidRDefault="00B10A94" w:rsidP="00B10A94">
          <w:pPr>
            <w:pStyle w:val="Heading1"/>
          </w:pPr>
          <w:r w:rsidRPr="004D6481">
            <w:t>Financial services</w:t>
          </w:r>
        </w:p>
      </w:sdtContent>
    </w:sdt>
    <w:p w14:paraId="450812F8" w14:textId="77777777" w:rsidR="00A16D5B" w:rsidRPr="004D6481" w:rsidRDefault="00000000" w:rsidP="002C2D35">
      <w:pPr>
        <w:pStyle w:val="checkboxindent"/>
      </w:pPr>
      <w:sdt>
        <w:sdtPr>
          <w:id w:val="130373944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1638020704"/>
          <w:placeholder>
            <w:docPart w:val="B9EC8537ACB54922911CC6B0797B5B97"/>
          </w:placeholder>
          <w:temporary/>
          <w:showingPlcHdr/>
          <w15:appearance w15:val="hidden"/>
        </w:sdtPr>
        <w:sdtContent>
          <w:r w:rsidR="002C2D35" w:rsidRPr="004D6481">
            <w:t>Banks</w:t>
          </w:r>
        </w:sdtContent>
      </w:sdt>
      <w:r w:rsidR="002C2D35" w:rsidRPr="004D6481">
        <w:t xml:space="preserve"> </w:t>
      </w:r>
    </w:p>
    <w:p w14:paraId="61CC97D2" w14:textId="77777777" w:rsidR="00A16D5B" w:rsidRPr="004D6481" w:rsidRDefault="00000000" w:rsidP="002C2D35">
      <w:pPr>
        <w:pStyle w:val="checkboxindent"/>
      </w:pPr>
      <w:sdt>
        <w:sdtPr>
          <w:id w:val="86302393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1434812892"/>
          <w:placeholder>
            <w:docPart w:val="7B16DB122F39415196F0BC0CF2F0CAD0"/>
          </w:placeholder>
          <w:temporary/>
          <w:showingPlcHdr/>
          <w15:appearance w15:val="hidden"/>
        </w:sdtPr>
        <w:sdtContent>
          <w:r w:rsidR="002C2D35" w:rsidRPr="004D6481">
            <w:t>Credit unions</w:t>
          </w:r>
        </w:sdtContent>
      </w:sdt>
      <w:r w:rsidR="002C2D35" w:rsidRPr="004D6481">
        <w:t xml:space="preserve"> </w:t>
      </w:r>
    </w:p>
    <w:p w14:paraId="00E94A6E" w14:textId="77777777" w:rsidR="00A16D5B" w:rsidRPr="004D6481" w:rsidRDefault="00000000" w:rsidP="002C2D35">
      <w:pPr>
        <w:pStyle w:val="checkboxindent"/>
      </w:pPr>
      <w:sdt>
        <w:sdtPr>
          <w:id w:val="160337506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1258493896"/>
          <w:placeholder>
            <w:docPart w:val="60BE357AF28F46BBADC3BC2B4104AE73"/>
          </w:placeholder>
          <w:temporary/>
          <w:showingPlcHdr/>
          <w15:appearance w15:val="hidden"/>
        </w:sdtPr>
        <w:sdtContent>
          <w:r w:rsidR="002C2D35" w:rsidRPr="004D6481">
            <w:t>Automobile loan or finance companies</w:t>
          </w:r>
        </w:sdtContent>
      </w:sdt>
      <w:r w:rsidR="002C2D35" w:rsidRPr="004D6481">
        <w:t xml:space="preserve"> </w:t>
      </w:r>
    </w:p>
    <w:p w14:paraId="10D90A19" w14:textId="77777777" w:rsidR="00A16D5B" w:rsidRPr="004D6481" w:rsidRDefault="00000000" w:rsidP="002C2D35">
      <w:pPr>
        <w:pStyle w:val="checkboxindent"/>
      </w:pPr>
      <w:sdt>
        <w:sdtPr>
          <w:id w:val="104286636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77683345"/>
          <w:placeholder>
            <w:docPart w:val="5C1392C26D6B4022AD0930934D650E26"/>
          </w:placeholder>
          <w:temporary/>
          <w:showingPlcHdr/>
          <w15:appearance w15:val="hidden"/>
        </w:sdtPr>
        <w:sdtContent>
          <w:r w:rsidR="002C2D35" w:rsidRPr="004D6481">
            <w:t>Credit card companies</w:t>
          </w:r>
        </w:sdtContent>
      </w:sdt>
      <w:r w:rsidR="002C2D35" w:rsidRPr="004D6481">
        <w:t xml:space="preserve"> </w:t>
      </w:r>
    </w:p>
    <w:p w14:paraId="71651408" w14:textId="77777777" w:rsidR="00A16D5B" w:rsidRPr="004D6481" w:rsidRDefault="00000000" w:rsidP="000C30F6">
      <w:pPr>
        <w:pStyle w:val="checkboxindent"/>
      </w:pPr>
      <w:sdt>
        <w:sdtPr>
          <w:id w:val="192167377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1082907374"/>
          <w:placeholder>
            <w:docPart w:val="216E2B5D6DC04378AF15BF73C3B12E5D"/>
          </w:placeholder>
          <w:temporary/>
          <w:showingPlcHdr/>
          <w15:appearance w15:val="hidden"/>
        </w:sdtPr>
        <w:sdtContent>
          <w:r w:rsidR="002C2D35" w:rsidRPr="004D6481">
            <w:t>Student financial aid accounts</w:t>
          </w:r>
        </w:sdtContent>
      </w:sdt>
      <w:r w:rsidR="002C2D35" w:rsidRPr="004D6481">
        <w:t xml:space="preserve"> </w:t>
      </w:r>
    </w:p>
    <w:p w14:paraId="4DBE7007" w14:textId="77777777" w:rsidR="00A16D5B" w:rsidRPr="004D6481" w:rsidRDefault="00000000" w:rsidP="002C2D35">
      <w:pPr>
        <w:pStyle w:val="checkboxindent"/>
      </w:pPr>
      <w:sdt>
        <w:sdtPr>
          <w:id w:val="67948073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2102786383"/>
          <w:placeholder>
            <w:docPart w:val="12A470DB9A104F29A8CC0B2B7ED0A18B"/>
          </w:placeholder>
          <w:temporary/>
          <w:showingPlcHdr/>
          <w15:appearance w15:val="hidden"/>
        </w:sdtPr>
        <w:sdtContent>
          <w:r w:rsidR="002C2D35" w:rsidRPr="004D6481">
            <w:t>Retail credit account services</w:t>
          </w:r>
        </w:sdtContent>
      </w:sdt>
      <w:r w:rsidR="002C2D35" w:rsidRPr="004D6481">
        <w:t xml:space="preserve"> </w:t>
      </w:r>
    </w:p>
    <w:p w14:paraId="1DDC9B2E" w14:textId="77777777" w:rsidR="00A16D5B" w:rsidRPr="004D6481" w:rsidRDefault="00000000" w:rsidP="002C2D35">
      <w:pPr>
        <w:pStyle w:val="checkboxindent"/>
      </w:pPr>
      <w:sdt>
        <w:sdtPr>
          <w:id w:val="52028560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1036624849"/>
          <w:placeholder>
            <w:docPart w:val="2941D4399D5045BF98285C2D9761AAB5"/>
          </w:placeholder>
          <w:temporary/>
          <w:showingPlcHdr/>
          <w15:appearance w15:val="hidden"/>
        </w:sdtPr>
        <w:sdtContent>
          <w:r w:rsidR="002C2D35" w:rsidRPr="004D6481">
            <w:t>Pension plan, annuity, and 401K administrators</w:t>
          </w:r>
        </w:sdtContent>
      </w:sdt>
      <w:r w:rsidR="002C2D35" w:rsidRPr="004D6481">
        <w:t xml:space="preserve"> </w:t>
      </w:r>
    </w:p>
    <w:p w14:paraId="3339F6FF" w14:textId="77777777" w:rsidR="00A16D5B" w:rsidRPr="004D6481" w:rsidRDefault="00000000" w:rsidP="002C2D35">
      <w:pPr>
        <w:pStyle w:val="checkboxindent"/>
      </w:pPr>
      <w:sdt>
        <w:sdtPr>
          <w:id w:val="-181017095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908967082"/>
          <w:placeholder>
            <w:docPart w:val="3F2B60B26CEC471399E459DA7A6FC8F9"/>
          </w:placeholder>
          <w:temporary/>
          <w:showingPlcHdr/>
          <w15:appearance w15:val="hidden"/>
        </w:sdtPr>
        <w:sdtContent>
          <w:r w:rsidR="002C2D35" w:rsidRPr="004D6481">
            <w:t>Credit reporting agencies</w:t>
          </w:r>
        </w:sdtContent>
      </w:sdt>
      <w:r w:rsidR="002C2D35" w:rsidRPr="004D6481">
        <w:t xml:space="preserve"> </w:t>
      </w:r>
    </w:p>
    <w:bookmarkStart w:id="7" w:name="_8abe1bobmxep" w:colFirst="0" w:colLast="0" w:displacedByCustomXml="next"/>
    <w:bookmarkEnd w:id="7" w:displacedByCustomXml="next"/>
    <w:sdt>
      <w:sdtPr>
        <w:id w:val="1376668250"/>
        <w:placeholder>
          <w:docPart w:val="38F2C3C06C824FB6B6C6ACFD5494171A"/>
        </w:placeholder>
        <w:temporary/>
        <w:showingPlcHdr/>
        <w15:appearance w15:val="hidden"/>
      </w:sdtPr>
      <w:sdtContent>
        <w:p w14:paraId="51C572D2" w14:textId="77777777" w:rsidR="00A16D5B" w:rsidRPr="004D6481" w:rsidRDefault="00B10A94" w:rsidP="00B10A94">
          <w:pPr>
            <w:pStyle w:val="Heading1"/>
          </w:pPr>
          <w:r w:rsidRPr="004D6481">
            <w:t>Transportation</w:t>
          </w:r>
        </w:p>
      </w:sdtContent>
    </w:sdt>
    <w:p w14:paraId="1ED2C87E" w14:textId="77777777" w:rsidR="00A16D5B" w:rsidRPr="004D6481" w:rsidRDefault="00000000" w:rsidP="002C2D35">
      <w:pPr>
        <w:pStyle w:val="checkboxindent"/>
      </w:pPr>
      <w:sdt>
        <w:sdtPr>
          <w:id w:val="103800925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637616965"/>
          <w:placeholder>
            <w:docPart w:val="EA43E9F7EC4A4F379E2E00E5BF4BC99E"/>
          </w:placeholder>
          <w:temporary/>
          <w:showingPlcHdr/>
          <w15:appearance w15:val="hidden"/>
        </w:sdtPr>
        <w:sdtContent>
          <w:r w:rsidR="002C2D35" w:rsidRPr="004D6481">
            <w:t>Airline frequent flyer programs</w:t>
          </w:r>
        </w:sdtContent>
      </w:sdt>
      <w:r w:rsidR="002C2D35" w:rsidRPr="004D6481">
        <w:t xml:space="preserve"> </w:t>
      </w:r>
    </w:p>
    <w:p w14:paraId="17625A53" w14:textId="77777777" w:rsidR="00A16D5B" w:rsidRPr="004D6481" w:rsidRDefault="00000000" w:rsidP="002C2D35">
      <w:pPr>
        <w:pStyle w:val="checkboxindent"/>
      </w:pPr>
      <w:sdt>
        <w:sdtPr>
          <w:id w:val="-98438951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1540555793"/>
          <w:placeholder>
            <w:docPart w:val="8FCF5A6D07B94C64B340AA189BC5FD12"/>
          </w:placeholder>
          <w:temporary/>
          <w:showingPlcHdr/>
          <w15:appearance w15:val="hidden"/>
        </w:sdtPr>
        <w:sdtContent>
          <w:r w:rsidR="002C2D35" w:rsidRPr="004D6481">
            <w:t>Roadside assistance or emergency road service (AAA, auto club)</w:t>
          </w:r>
        </w:sdtContent>
      </w:sdt>
      <w:r w:rsidR="002C2D35" w:rsidRPr="004D6481">
        <w:t xml:space="preserve"> </w:t>
      </w:r>
    </w:p>
    <w:bookmarkStart w:id="8" w:name="_3hty7j9xi57x" w:colFirst="0" w:colLast="0" w:displacedByCustomXml="next"/>
    <w:bookmarkEnd w:id="8" w:displacedByCustomXml="next"/>
    <w:sdt>
      <w:sdtPr>
        <w:id w:val="-974523715"/>
        <w:placeholder>
          <w:docPart w:val="212F514E5D26467FB2F09D7CC562F9F5"/>
        </w:placeholder>
        <w:temporary/>
        <w:showingPlcHdr/>
        <w15:appearance w15:val="hidden"/>
      </w:sdtPr>
      <w:sdtContent>
        <w:p w14:paraId="332FDFBF" w14:textId="77777777" w:rsidR="00A16D5B" w:rsidRPr="004D6481" w:rsidRDefault="00B10A94" w:rsidP="00B10A94">
          <w:pPr>
            <w:pStyle w:val="Heading1"/>
          </w:pPr>
          <w:r w:rsidRPr="004D6481">
            <w:t>Commercial services</w:t>
          </w:r>
        </w:p>
      </w:sdtContent>
    </w:sdt>
    <w:p w14:paraId="4EA761B3" w14:textId="77777777" w:rsidR="00A16D5B" w:rsidRPr="004D6481" w:rsidRDefault="00000000" w:rsidP="002C2D35">
      <w:pPr>
        <w:pStyle w:val="checkboxindent"/>
      </w:pPr>
      <w:sdt>
        <w:sdtPr>
          <w:id w:val="96948517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1003932939"/>
          <w:placeholder>
            <w:docPart w:val="8AA80ACA5C5A4A30B2CD02F69E00EF5B"/>
          </w:placeholder>
          <w:temporary/>
          <w:showingPlcHdr/>
          <w15:appearance w15:val="hidden"/>
        </w:sdtPr>
        <w:sdtContent>
          <w:r w:rsidR="002C2D35" w:rsidRPr="004D6481">
            <w:t>Membership or cost-savings clubs (BJs, Sam’s, Costco)</w:t>
          </w:r>
        </w:sdtContent>
      </w:sdt>
      <w:r w:rsidR="002C2D35" w:rsidRPr="004D6481">
        <w:t xml:space="preserve"> </w:t>
      </w:r>
    </w:p>
    <w:p w14:paraId="065BFC87" w14:textId="77777777" w:rsidR="00A16D5B" w:rsidRPr="004D6481" w:rsidRDefault="00000000" w:rsidP="002C2D35">
      <w:pPr>
        <w:pStyle w:val="checkboxindent"/>
      </w:pPr>
      <w:sdt>
        <w:sdtPr>
          <w:id w:val="147039589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r w:rsidR="002C2D35" w:rsidRPr="004D6481">
        <w:tab/>
      </w:r>
      <w:sdt>
        <w:sdtPr>
          <w:id w:val="-1280947610"/>
          <w:placeholder>
            <w:docPart w:val="AE9497D88593428083EA009230C35F22"/>
          </w:placeholder>
          <w:temporary/>
          <w:showingPlcHdr/>
          <w15:appearance w15:val="hidden"/>
        </w:sdtPr>
        <w:sdtContent>
          <w:r w:rsidR="002C2D35" w:rsidRPr="004D6481">
            <w:t>Periodicals and catalogs</w:t>
          </w:r>
        </w:sdtContent>
      </w:sdt>
      <w:r w:rsidR="002C2D35" w:rsidRPr="004D6481">
        <w:t xml:space="preserve"> </w:t>
      </w:r>
    </w:p>
    <w:p w14:paraId="11F37B1F" w14:textId="77777777" w:rsidR="00A16D5B" w:rsidRPr="004D6481" w:rsidRDefault="00000000" w:rsidP="002C2D35">
      <w:pPr>
        <w:pStyle w:val="checkboxindent"/>
      </w:pPr>
      <w:sdt>
        <w:sdtPr>
          <w:id w:val="55876273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D35" w:rsidRPr="004D6481">
            <w:rPr>
              <w:rFonts w:ascii="MS Gothic" w:eastAsia="MS Gothic" w:hAnsi="MS Gothic"/>
            </w:rPr>
            <w:t>☐</w:t>
          </w:r>
        </w:sdtContent>
      </w:sdt>
      <w:bookmarkStart w:id="9" w:name="_de4h2tozyu42" w:colFirst="0" w:colLast="0"/>
      <w:bookmarkEnd w:id="9"/>
      <w:r w:rsidR="002C2D35" w:rsidRPr="004D6481">
        <w:tab/>
      </w:r>
      <w:sdt>
        <w:sdtPr>
          <w:id w:val="-600100059"/>
          <w:placeholder>
            <w:docPart w:val="93A14B7A697D4F0AA4399DA4101C1F90"/>
          </w:placeholder>
          <w:temporary/>
          <w:showingPlcHdr/>
          <w15:appearance w15:val="hidden"/>
        </w:sdtPr>
        <w:sdtContent>
          <w:r w:rsidR="002C2D35" w:rsidRPr="004D6481">
            <w:t>Online retailers (Amazon, Wayfair, eBay, etc.)</w:t>
          </w:r>
        </w:sdtContent>
      </w:sdt>
    </w:p>
    <w:sectPr w:rsidR="00A16D5B" w:rsidRPr="004D6481" w:rsidSect="004D6481">
      <w:headerReference w:type="default" r:id="rId10"/>
      <w:headerReference w:type="first" r:id="rId11"/>
      <w:pgSz w:w="12240" w:h="15840" w:code="1"/>
      <w:pgMar w:top="1080" w:right="2880" w:bottom="720" w:left="108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221A7" w14:textId="77777777" w:rsidR="00D91C25" w:rsidRDefault="00D91C25" w:rsidP="00324337">
      <w:pPr>
        <w:spacing w:line="240" w:lineRule="auto"/>
      </w:pPr>
      <w:r>
        <w:separator/>
      </w:r>
    </w:p>
  </w:endnote>
  <w:endnote w:type="continuationSeparator" w:id="0">
    <w:p w14:paraId="2658B608" w14:textId="77777777" w:rsidR="00D91C25" w:rsidRDefault="00D91C25" w:rsidP="003243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DA23E" w14:textId="77777777" w:rsidR="00D91C25" w:rsidRDefault="00D91C25" w:rsidP="00324337">
      <w:pPr>
        <w:spacing w:line="240" w:lineRule="auto"/>
      </w:pPr>
      <w:r>
        <w:separator/>
      </w:r>
    </w:p>
  </w:footnote>
  <w:footnote w:type="continuationSeparator" w:id="0">
    <w:p w14:paraId="7CA7FD50" w14:textId="77777777" w:rsidR="00D91C25" w:rsidRDefault="00D91C25" w:rsidP="003243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10BBE" w14:textId="77777777" w:rsidR="00DE3C72" w:rsidRPr="00B95489" w:rsidRDefault="00DE3C72" w:rsidP="00B95489">
    <w:pPr>
      <w:pStyle w:val="Header"/>
    </w:pPr>
    <w:r w:rsidRPr="00B95489">
      <w:t xml:space="preserve">Page </w:t>
    </w:r>
    <w:r w:rsidR="007E67F2">
      <w:fldChar w:fldCharType="begin"/>
    </w:r>
    <w:r w:rsidR="007E67F2">
      <w:instrText xml:space="preserve"> PAGE  \* MERGEFORMAT </w:instrText>
    </w:r>
    <w:r w:rsidR="007E67F2">
      <w:fldChar w:fldCharType="separate"/>
    </w:r>
    <w:r w:rsidR="00683ACF">
      <w:rPr>
        <w:noProof/>
      </w:rPr>
      <w:t>2</w:t>
    </w:r>
    <w:r w:rsidR="007E67F2">
      <w:rPr>
        <w:noProof/>
      </w:rPr>
      <w:fldChar w:fldCharType="end"/>
    </w:r>
  </w:p>
  <w:p w14:paraId="224C4A39" w14:textId="77777777" w:rsidR="00DE3C72" w:rsidRDefault="000A6F02" w:rsidP="00B95489"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12996226" wp14:editId="21570713">
              <wp:simplePos x="0" y="0"/>
              <wp:positionH relativeFrom="page">
                <wp:posOffset>5642610</wp:posOffset>
              </wp:positionH>
              <wp:positionV relativeFrom="page">
                <wp:posOffset>342900</wp:posOffset>
              </wp:positionV>
              <wp:extent cx="381635" cy="598170"/>
              <wp:effectExtent l="22860" t="19050" r="24130" b="1905"/>
              <wp:wrapNone/>
              <wp:docPr id="15" name="Group 1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81635" cy="598170"/>
                        <a:chOff x="8280" y="880"/>
                        <a:chExt cx="1081" cy="1695"/>
                      </a:xfrm>
                    </wpg:grpSpPr>
                    <wps:wsp>
                      <wps:cNvPr id="16" name="Oval 16"/>
                      <wps:cNvSpPr>
                        <a:spLocks noChangeArrowheads="1"/>
                      </wps:cNvSpPr>
                      <wps:spPr bwMode="auto">
                        <a:xfrm>
                          <a:off x="8483" y="2380"/>
                          <a:ext cx="675" cy="195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chemeClr val="accent2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g:grpSp>
                      <wpg:cNvPr id="17" name="Group 17"/>
                      <wpg:cNvGrpSpPr>
                        <a:grpSpLocks/>
                      </wpg:cNvGrpSpPr>
                      <wpg:grpSpPr bwMode="auto">
                        <a:xfrm>
                          <a:off x="8280" y="880"/>
                          <a:ext cx="1081" cy="1606"/>
                          <a:chOff x="8280" y="880"/>
                          <a:chExt cx="1081" cy="1606"/>
                        </a:xfrm>
                      </wpg:grpSpPr>
                      <wpg:grpSp>
                        <wpg:cNvPr id="18" name="Group 1134"/>
                        <wpg:cNvGrpSpPr>
                          <a:grpSpLocks/>
                        </wpg:cNvGrpSpPr>
                        <wpg:grpSpPr bwMode="auto">
                          <a:xfrm>
                            <a:off x="8295" y="1496"/>
                            <a:ext cx="1056" cy="990"/>
                            <a:chOff x="4259" y="14249"/>
                            <a:chExt cx="361" cy="360"/>
                          </a:xfrm>
                        </wpg:grpSpPr>
                        <wps:wsp>
                          <wps:cNvPr id="19" name="AutoShape 1135"/>
                          <wps:cNvSpPr>
                            <a:spLocks/>
                          </wps:cNvSpPr>
                          <wps:spPr bwMode="auto">
                            <a:xfrm flipV="1">
                              <a:off x="4259" y="14249"/>
                              <a:ext cx="360" cy="36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20" name="AutoShape 1136"/>
                          <wps:cNvSpPr>
                            <a:spLocks/>
                          </wps:cNvSpPr>
                          <wps:spPr bwMode="auto">
                            <a:xfrm flipV="1">
                              <a:off x="4260" y="14249"/>
                              <a:ext cx="360" cy="36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</wpg:grpSp>
                      <wps:wsp>
                        <wps:cNvPr id="21" name="Oval 1132"/>
                        <wps:cNvSpPr>
                          <a:spLocks/>
                        </wps:cNvSpPr>
                        <wps:spPr bwMode="auto">
                          <a:xfrm>
                            <a:off x="8280" y="880"/>
                            <a:ext cx="1081" cy="1089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3175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2" name="Oval 1137"/>
                        <wps:cNvSpPr>
                          <a:spLocks/>
                        </wps:cNvSpPr>
                        <wps:spPr bwMode="auto">
                          <a:xfrm>
                            <a:off x="8376" y="981"/>
                            <a:ext cx="891" cy="893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 w="25400"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g:grpSp>
                        <wpg:cNvPr id="23" name="Group 23"/>
                        <wpg:cNvGrpSpPr>
                          <a:grpSpLocks/>
                        </wpg:cNvGrpSpPr>
                        <wpg:grpSpPr bwMode="auto">
                          <a:xfrm>
                            <a:off x="8484" y="1164"/>
                            <a:ext cx="673" cy="509"/>
                            <a:chOff x="6480" y="2290"/>
                            <a:chExt cx="1660" cy="1380"/>
                          </a:xfrm>
                        </wpg:grpSpPr>
                        <wps:wsp>
                          <wps:cNvPr id="24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6830" y="2830"/>
                              <a:ext cx="960" cy="830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4A7EBB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25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7590" y="2360"/>
                              <a:ext cx="200" cy="570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4A7EBB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26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7185" y="3140"/>
                              <a:ext cx="250" cy="5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4A7EBB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27" name="AutoShap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6480" y="2290"/>
                              <a:ext cx="1660" cy="55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4A7EBB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E176C4" id="Group 15" o:spid="_x0000_s1026" alt="&quot;&quot;" style="position:absolute;margin-left:444.3pt;margin-top:27pt;width:30.05pt;height:47.1pt;z-index:251660288;mso-position-horizontal-relative:page;mso-position-vertical-relative:page" coordorigin="8280,880" coordsize="1081,1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">
              <v:oval id="Oval 16" o:spid="_x0000_s1027" style="position:absolute;left:8483;top:2380;width:675;height: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" fillcolor="#d9d9d9 [3214]" stroked="f" strokecolor="#2177b9 [3205]" strokeweight="3pt">
                <v:shadow opacity="22938f" offset="0"/>
                <v:textbox inset=",7.2pt,,7.2pt"/>
              </v:oval>
              <v:group id="Group 17" o:spid="_x0000_s1028" style="position:absolute;left:8280;top:880;width:1081;height:1606" coordorigin="8280,880" coordsize="1081,1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group id="Group 1134" o:spid="_x0000_s1029" style="position:absolute;left:8295;top:1496;width:1056;height:990" coordorigin="4259,14249" coordsize="361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1135" o:spid="_x0000_s1030" type="#_x0000_t5" style="position:absolute;left:4259;top:14249;width:360;height:36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" fillcolor="#2177b9 [3205]" stroked="f" strokecolor="white [3212]" strokeweight="2pt">
                    <v:shadow opacity="22938f" offset="0"/>
                    <v:path arrowok="t"/>
                    <v:textbox inset=",7.2pt,,7.2pt"/>
                  </v:shape>
                  <v:shape id="AutoShape 1136" o:spid="_x0000_s1031" type="#_x0000_t5" style="position:absolute;left:4260;top:14249;width:360;height:36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" fillcolor="#2177b9 [3205]" stroked="f" strokecolor="white [3212]" strokeweight="2pt">
                    <v:shadow opacity="22938f" offset="0"/>
                    <v:path arrowok="t"/>
                    <v:textbox inset=",7.2pt,,7.2pt"/>
                  </v:shape>
                </v:group>
                <v:oval id="Oval 1132" o:spid="_x0000_s1032" style="position:absolute;left:8280;top:880;width:1081;height:1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" fillcolor="#2177b9 [3205]" strokecolor="white [3212]" strokeweight="2.5pt">
                  <v:shadow opacity="22938f" offset="0"/>
                  <v:path arrowok="t"/>
                  <v:textbox inset=",7.2pt,,7.2pt"/>
                </v:oval>
                <v:oval id="Oval 1137" o:spid="_x0000_s1033" style="position:absolute;left:8376;top:981;width:891;height: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" fillcolor="white [3212]" strokecolor="#2177b9 [3205]" strokeweight="2pt">
                  <v:shadow opacity="22938f" offset="0"/>
                  <v:path arrowok="t"/>
                  <v:textbox inset=",7.2pt,,7.2pt"/>
                </v:oval>
                <v:group id="Group 23" o:spid="_x0000_s1034" style="position:absolute;left:8484;top:1164;width:673;height:509" coordorigin="6480,2290" coordsize="1660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angle 24" o:spid="_x0000_s1035" style="position:absolute;left:6830;top:2830;width:960;height: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" fillcolor="#2177b9 [3205]" stroked="f" strokecolor="#4a7ebb" strokeweight="1.5pt">
                    <v:shadow opacity="22938f" offset="0"/>
                    <v:textbox inset=",7.2pt,,7.2pt"/>
                  </v:rect>
                  <v:rect id="Rectangle 25" o:spid="_x0000_s1036" style="position:absolute;left:7590;top:2360;width:20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" fillcolor="#2177b9 [3205]" stroked="f" strokecolor="#4a7ebb" strokeweight="1.5pt">
                    <v:shadow opacity="22938f" offset="0"/>
                    <v:textbox inset=",7.2pt,,7.2pt"/>
                  </v:rect>
                  <v:rect id="Rectangle 26" o:spid="_x0000_s1037" style="position:absolute;left:7185;top:3140;width:250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" stroked="f" strokecolor="#4a7ebb" strokeweight="1.5pt">
                    <v:shadow opacity="22938f" offset="0"/>
                    <v:textbox inset=",7.2pt,,7.2pt"/>
                  </v:rect>
                  <v:shape id="AutoShape 27" o:spid="_x0000_s1038" type="#_x0000_t5" style="position:absolute;left:6480;top:2290;width:1660;height: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" fillcolor="#2177b9 [3205]" stroked="f" strokecolor="#4a7ebb" strokeweight="1.5pt">
                    <v:shadow opacity="22938f" offset="0"/>
                    <v:textbox inset=",7.2pt,,7.2pt"/>
                  </v:shape>
                </v:group>
              </v:group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5CB8D" w14:textId="77777777" w:rsidR="00DE3C72" w:rsidRDefault="002A4AD9" w:rsidP="00B157C3">
    <w:pPr>
      <w:spacing w:before="0" w:after="0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22B73161" wp14:editId="68EE2908">
              <wp:simplePos x="0" y="0"/>
              <wp:positionH relativeFrom="page">
                <wp:posOffset>4305935</wp:posOffset>
              </wp:positionH>
              <wp:positionV relativeFrom="page">
                <wp:posOffset>1476375</wp:posOffset>
              </wp:positionV>
              <wp:extent cx="2782800" cy="7952400"/>
              <wp:effectExtent l="0" t="19050" r="17780" b="0"/>
              <wp:wrapNone/>
              <wp:docPr id="42" name="Group 4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82800" cy="7952400"/>
                        <a:chOff x="0" y="0"/>
                        <a:chExt cx="2781935" cy="7953375"/>
                      </a:xfrm>
                    </wpg:grpSpPr>
                    <wps:wsp>
                      <wps:cNvPr id="1" name="Arc 1"/>
                      <wps:cNvSpPr>
                        <a:spLocks/>
                      </wps:cNvSpPr>
                      <wps:spPr bwMode="auto">
                        <a:xfrm>
                          <a:off x="0" y="0"/>
                          <a:ext cx="2527300" cy="6805930"/>
                        </a:xfrm>
                        <a:custGeom>
                          <a:avLst/>
                          <a:gdLst>
                            <a:gd name="G0" fmla="+- 0 0 0"/>
                            <a:gd name="G1" fmla="+- 19980 0 0"/>
                            <a:gd name="G2" fmla="+- 21600 0 0"/>
                            <a:gd name="T0" fmla="*/ 8205 w 21600"/>
                            <a:gd name="T1" fmla="*/ 0 h 25863"/>
                            <a:gd name="T2" fmla="*/ 20783 w 21600"/>
                            <a:gd name="T3" fmla="*/ 25863 h 25863"/>
                            <a:gd name="T4" fmla="*/ 0 w 21600"/>
                            <a:gd name="T5" fmla="*/ 19980 h 258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5863" fill="none" extrusionOk="0">
                              <a:moveTo>
                                <a:pt x="8205" y="-1"/>
                              </a:moveTo>
                              <a:cubicBezTo>
                                <a:pt x="16308" y="3327"/>
                                <a:pt x="21600" y="11219"/>
                                <a:pt x="21600" y="19980"/>
                              </a:cubicBezTo>
                              <a:cubicBezTo>
                                <a:pt x="21600" y="21969"/>
                                <a:pt x="21325" y="23949"/>
                                <a:pt x="20783" y="25863"/>
                              </a:cubicBezTo>
                            </a:path>
                            <a:path w="21600" h="25863" stroke="0" extrusionOk="0">
                              <a:moveTo>
                                <a:pt x="8205" y="-1"/>
                              </a:moveTo>
                              <a:cubicBezTo>
                                <a:pt x="16308" y="3327"/>
                                <a:pt x="21600" y="11219"/>
                                <a:pt x="21600" y="19980"/>
                              </a:cubicBezTo>
                              <a:cubicBezTo>
                                <a:pt x="21600" y="21969"/>
                                <a:pt x="21325" y="23949"/>
                                <a:pt x="20783" y="25863"/>
                              </a:cubicBezTo>
                              <a:lnTo>
                                <a:pt x="0" y="19980"/>
                              </a:lnTo>
                              <a:close/>
                            </a:path>
                          </a:pathLst>
                        </a:custGeom>
                        <a:noFill/>
                        <a:ln w="28575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arrow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g:grpSp>
                      <wpg:cNvPr id="2" name="Group 2"/>
                      <wpg:cNvGrpSpPr>
                        <a:grpSpLocks/>
                      </wpg:cNvGrpSpPr>
                      <wpg:grpSpPr bwMode="auto">
                        <a:xfrm>
                          <a:off x="2095500" y="6877050"/>
                          <a:ext cx="686435" cy="1076325"/>
                          <a:chOff x="8280" y="880"/>
                          <a:chExt cx="1081" cy="1695"/>
                        </a:xfrm>
                      </wpg:grpSpPr>
                      <wps:wsp>
                        <wps:cNvPr id="3" name="Oval 3"/>
                        <wps:cNvSpPr>
                          <a:spLocks noChangeArrowheads="1"/>
                        </wps:cNvSpPr>
                        <wps:spPr bwMode="auto">
                          <a:xfrm>
                            <a:off x="8483" y="2380"/>
                            <a:ext cx="675" cy="195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chemeClr val="accent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g:grpSp>
                        <wpg:cNvPr id="4" name="Group 4"/>
                        <wpg:cNvGrpSpPr>
                          <a:grpSpLocks/>
                        </wpg:cNvGrpSpPr>
                        <wpg:grpSpPr bwMode="auto">
                          <a:xfrm>
                            <a:off x="8280" y="880"/>
                            <a:ext cx="1081" cy="1606"/>
                            <a:chOff x="8280" y="880"/>
                            <a:chExt cx="1081" cy="1606"/>
                          </a:xfrm>
                        </wpg:grpSpPr>
                        <wpg:grpSp>
                          <wpg:cNvPr id="5" name="Group 1134"/>
                          <wpg:cNvGrpSpPr>
                            <a:grpSpLocks/>
                          </wpg:cNvGrpSpPr>
                          <wpg:grpSpPr bwMode="auto">
                            <a:xfrm>
                              <a:off x="8295" y="1496"/>
                              <a:ext cx="1056" cy="990"/>
                              <a:chOff x="4259" y="14249"/>
                              <a:chExt cx="361" cy="360"/>
                            </a:xfrm>
                          </wpg:grpSpPr>
                          <wps:wsp>
                            <wps:cNvPr id="6" name="AutoShape 1135"/>
                            <wps:cNvSpPr>
                              <a:spLocks/>
                            </wps:cNvSpPr>
                            <wps:spPr bwMode="auto">
                              <a:xfrm flipV="1">
                                <a:off x="4259" y="14249"/>
                                <a:ext cx="360" cy="36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2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7" name="AutoShape 1136"/>
                            <wps:cNvSpPr>
                              <a:spLocks/>
                            </wps:cNvSpPr>
                            <wps:spPr bwMode="auto">
                              <a:xfrm flipV="1">
                                <a:off x="4260" y="14249"/>
                                <a:ext cx="360" cy="36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2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</wpg:grpSp>
                        <wps:wsp>
                          <wps:cNvPr id="8" name="Oval 1132"/>
                          <wps:cNvSpPr>
                            <a:spLocks/>
                          </wps:cNvSpPr>
                          <wps:spPr bwMode="auto">
                            <a:xfrm>
                              <a:off x="8280" y="880"/>
                              <a:ext cx="1081" cy="1089"/>
                            </a:xfrm>
                            <a:prstGeom prst="ellipse">
                              <a:avLst/>
                            </a:pr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 w="317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9" name="Oval 1137"/>
                          <wps:cNvSpPr>
                            <a:spLocks/>
                          </wps:cNvSpPr>
                          <wps:spPr bwMode="auto">
                            <a:xfrm>
                              <a:off x="8376" y="981"/>
                              <a:ext cx="891" cy="893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5400">
                              <a:solidFill>
                                <a:schemeClr val="accent2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g:grpSp>
                          <wpg:cNvPr id="10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8484" y="1164"/>
                              <a:ext cx="673" cy="509"/>
                              <a:chOff x="6480" y="2290"/>
                              <a:chExt cx="1660" cy="1380"/>
                            </a:xfrm>
                          </wpg:grpSpPr>
                          <wps:wsp>
                            <wps:cNvPr id="11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0" y="2830"/>
                                <a:ext cx="960" cy="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4A7EBB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12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90" y="2360"/>
                                <a:ext cx="200" cy="5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4A7EBB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13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5" y="3140"/>
                                <a:ext cx="250" cy="5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4A7EBB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14" name="AutoShap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0" y="2290"/>
                                <a:ext cx="1660" cy="55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2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4A7EBB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A8378B" id="Group 42" o:spid="_x0000_s1026" alt="&quot;&quot;" style="position:absolute;margin-left:339.05pt;margin-top:116.25pt;width:219.1pt;height:626.15pt;z-index:-251657216;mso-position-horizontal-relative:page;mso-position-vertical-relative:page;mso-width-relative:margin;mso-height-relative:margin" coordsize="27819,79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">
              <v:shape id="Arc 1" o:spid="_x0000_s1027" style="position:absolute;width:25273;height:68059;visibility:visible;mso-wrap-style:square;v-text-anchor:top" coordsize="21600,25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" path="m8205,-1nfc16308,3327,21600,11219,21600,19980v,1989,-275,3969,-817,5883em8205,-1nsc16308,3327,21600,11219,21600,19980v,1989,-275,3969,-817,5883l,19980,8205,-1xe" filled="f" strokecolor="#fd8e2d [3206]" strokeweight="2.25pt">
                <v:stroke endarrow="open"/>
                <v:shadow opacity="22938f" offset="0"/>
                <v:path arrowok="t" o:extrusionok="f" o:connecttype="custom" o:connectlocs="960023,0;2431707,6805930;0,5257800" o:connectangles="0,0,0"/>
              </v:shape>
              <v:group id="Group 2" o:spid="_x0000_s1028" style="position:absolute;left:20955;top:68770;width:6864;height:10763" coordorigin="8280,880" coordsize="1081,1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oval id="Oval 3" o:spid="_x0000_s1029" style="position:absolute;left:8483;top:2380;width:675;height: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" fillcolor="#d9d9d9 [3214]" stroked="f" strokecolor="#2177b9 [3205]" strokeweight="3pt">
                  <v:shadow opacity="22938f" offset="0"/>
                  <v:textbox inset=",7.2pt,,7.2pt"/>
                </v:oval>
                <v:group id="Group 4" o:spid="_x0000_s1030" style="position:absolute;left:8280;top:880;width:1081;height:1606" coordorigin="8280,880" coordsize="1081,1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oup 1134" o:spid="_x0000_s1031" style="position:absolute;left:8295;top:1496;width:1056;height:990" coordorigin="4259,14249" coordsize="361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AutoShape 1135" o:spid="_x0000_s1032" type="#_x0000_t5" style="position:absolute;left:4259;top:14249;width:360;height:36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" fillcolor="#2177b9 [3205]" stroked="f" strokecolor="white [3212]" strokeweight="2pt">
                      <v:shadow opacity="22938f" offset="0"/>
                      <v:path arrowok="t"/>
                      <v:textbox inset=",7.2pt,,7.2pt"/>
                    </v:shape>
                    <v:shape id="AutoShape 1136" o:spid="_x0000_s1033" type="#_x0000_t5" style="position:absolute;left:4260;top:14249;width:360;height:36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" fillcolor="#2177b9 [3205]" stroked="f" strokecolor="white [3212]" strokeweight="2pt">
                      <v:shadow opacity="22938f" offset="0"/>
                      <v:path arrowok="t"/>
                      <v:textbox inset=",7.2pt,,7.2pt"/>
                    </v:shape>
                  </v:group>
                  <v:oval id="Oval 1132" o:spid="_x0000_s1034" style="position:absolute;left:8280;top:880;width:1081;height:1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" fillcolor="#2177b9 [3205]" strokecolor="white [3212]" strokeweight="2.5pt">
                    <v:shadow opacity="22938f" offset="0"/>
                    <v:path arrowok="t"/>
                    <v:textbox inset=",7.2pt,,7.2pt"/>
                  </v:oval>
                  <v:oval id="Oval 1137" o:spid="_x0000_s1035" style="position:absolute;left:8376;top:981;width:891;height: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" fillcolor="white [3212]" strokecolor="#2177b9 [3205]" strokeweight="2pt">
                    <v:shadow opacity="22938f" offset="0"/>
                    <v:path arrowok="t"/>
                    <v:textbox inset=",7.2pt,,7.2pt"/>
                  </v:oval>
                  <v:group id="Group 10" o:spid="_x0000_s1036" style="position:absolute;left:8484;top:1164;width:673;height:509" coordorigin="6480,2290" coordsize="1660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rect id="Rectangle 11" o:spid="_x0000_s1037" style="position:absolute;left:6830;top:2830;width:960;height: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" fillcolor="#2177b9 [3205]" stroked="f" strokecolor="#4a7ebb" strokeweight="1.5pt">
                      <v:shadow opacity="22938f" offset="0"/>
                      <v:textbox inset=",7.2pt,,7.2pt"/>
                    </v:rect>
                    <v:rect id="Rectangle 12" o:spid="_x0000_s1038" style="position:absolute;left:7590;top:2360;width:20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" fillcolor="#2177b9 [3205]" stroked="f" strokecolor="#4a7ebb" strokeweight="1.5pt">
                      <v:shadow opacity="22938f" offset="0"/>
                      <v:textbox inset=",7.2pt,,7.2pt"/>
                    </v:rect>
                    <v:rect id="Rectangle 13" o:spid="_x0000_s1039" style="position:absolute;left:7185;top:3140;width:250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" stroked="f" strokecolor="#4a7ebb" strokeweight="1.5pt">
                      <v:shadow opacity="22938f" offset="0"/>
                      <v:textbox inset=",7.2pt,,7.2pt"/>
                    </v:rect>
                    <v:shape id="AutoShape 14" o:spid="_x0000_s1040" type="#_x0000_t5" style="position:absolute;left:6480;top:2290;width:1660;height: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" fillcolor="#2177b9 [3205]" stroked="f" strokecolor="#4a7ebb" strokeweight="1.5pt">
                      <v:shadow opacity="22938f" offset="0"/>
                      <v:textbox inset=",7.2pt,,7.2pt"/>
                    </v:shape>
                  </v:group>
                </v:group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C469AA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F"/>
    <w:multiLevelType w:val="singleLevel"/>
    <w:tmpl w:val="EEB0886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0A616A50"/>
    <w:multiLevelType w:val="hybridMultilevel"/>
    <w:tmpl w:val="823EF28C"/>
    <w:lvl w:ilvl="0" w:tplc="A2A4DCCC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  <w:b w:val="0"/>
        <w:i w:val="0"/>
        <w:color w:val="2177B9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B41F9"/>
    <w:multiLevelType w:val="multilevel"/>
    <w:tmpl w:val="823EF28C"/>
    <w:lvl w:ilvl="0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  <w:b w:val="0"/>
        <w:i w:val="0"/>
        <w:color w:val="2177B9" w:themeColor="accen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960716"/>
    <w:multiLevelType w:val="hybridMultilevel"/>
    <w:tmpl w:val="B25CF40E"/>
    <w:lvl w:ilvl="0" w:tplc="3D404FD2">
      <w:start w:val="1"/>
      <w:numFmt w:val="bullet"/>
      <w:pStyle w:val="Heading1"/>
      <w:lvlText w:val=""/>
      <w:lvlJc w:val="left"/>
      <w:pPr>
        <w:ind w:left="360" w:hanging="360"/>
      </w:pPr>
      <w:rPr>
        <w:rFonts w:ascii="Wingdings" w:hAnsi="Wingdings" w:hint="default"/>
        <w:color w:val="FD8E2D" w:themeColor="accent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950940">
    <w:abstractNumId w:val="4"/>
  </w:num>
  <w:num w:numId="2" w16cid:durableId="2070808614">
    <w:abstractNumId w:val="2"/>
  </w:num>
  <w:num w:numId="3" w16cid:durableId="375591998">
    <w:abstractNumId w:val="3"/>
  </w:num>
  <w:num w:numId="4" w16cid:durableId="1927877172">
    <w:abstractNumId w:val="1"/>
  </w:num>
  <w:num w:numId="5" w16cid:durableId="61853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 fillcolor="none [3205]" stroke="f" strokecolor="#4a7ebb">
      <v:fill color="none [3205]"/>
      <v:stroke color="#4a7ebb" weight="1.5pt" on="f"/>
      <v:shadow opacity="22938f" offset="0"/>
      <v:textbox inset=",7.2pt,,7.2pt"/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499"/>
    <w:rsid w:val="000213A5"/>
    <w:rsid w:val="00067834"/>
    <w:rsid w:val="00073800"/>
    <w:rsid w:val="000A6F02"/>
    <w:rsid w:val="000C30F6"/>
    <w:rsid w:val="00132FAA"/>
    <w:rsid w:val="001D3B3B"/>
    <w:rsid w:val="001E0FBD"/>
    <w:rsid w:val="00211F99"/>
    <w:rsid w:val="002A4AD9"/>
    <w:rsid w:val="002C2D35"/>
    <w:rsid w:val="003019B4"/>
    <w:rsid w:val="00322506"/>
    <w:rsid w:val="00324337"/>
    <w:rsid w:val="003355F9"/>
    <w:rsid w:val="003700D3"/>
    <w:rsid w:val="003C5B74"/>
    <w:rsid w:val="003C7B09"/>
    <w:rsid w:val="003D7A62"/>
    <w:rsid w:val="004027C5"/>
    <w:rsid w:val="004A5CDE"/>
    <w:rsid w:val="004B535C"/>
    <w:rsid w:val="004D6481"/>
    <w:rsid w:val="00513158"/>
    <w:rsid w:val="0052059F"/>
    <w:rsid w:val="00540F94"/>
    <w:rsid w:val="00570867"/>
    <w:rsid w:val="005B3293"/>
    <w:rsid w:val="005B3AE9"/>
    <w:rsid w:val="00623070"/>
    <w:rsid w:val="0064220C"/>
    <w:rsid w:val="0065185F"/>
    <w:rsid w:val="00683ACF"/>
    <w:rsid w:val="006A2968"/>
    <w:rsid w:val="006D4764"/>
    <w:rsid w:val="006F4CE8"/>
    <w:rsid w:val="007E67F2"/>
    <w:rsid w:val="008471ED"/>
    <w:rsid w:val="008F1254"/>
    <w:rsid w:val="00913DDC"/>
    <w:rsid w:val="00951152"/>
    <w:rsid w:val="00952059"/>
    <w:rsid w:val="009D0271"/>
    <w:rsid w:val="00A06BD4"/>
    <w:rsid w:val="00A16D5B"/>
    <w:rsid w:val="00A20577"/>
    <w:rsid w:val="00A34BD3"/>
    <w:rsid w:val="00B10A94"/>
    <w:rsid w:val="00B157C3"/>
    <w:rsid w:val="00B95489"/>
    <w:rsid w:val="00C03AD0"/>
    <w:rsid w:val="00C73499"/>
    <w:rsid w:val="00CA1D62"/>
    <w:rsid w:val="00D149FA"/>
    <w:rsid w:val="00D63484"/>
    <w:rsid w:val="00D91C25"/>
    <w:rsid w:val="00DE3C72"/>
    <w:rsid w:val="00EF66D0"/>
    <w:rsid w:val="00F2038E"/>
    <w:rsid w:val="00FA27D5"/>
    <w:rsid w:val="00FB0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none [3205]" stroke="f" strokecolor="#4a7ebb">
      <v:fill color="none [3205]"/>
      <v:stroke color="#4a7ebb" weight="1.5pt" on="f"/>
      <v:shadow opacity="22938f" offset="0"/>
      <v:textbox inset=",7.2pt,,7.2pt"/>
      <o:colormru v:ext="edit" colors="white"/>
    </o:shapedefaults>
    <o:shapelayout v:ext="edit">
      <o:idmap v:ext="edit" data="2"/>
    </o:shapelayout>
  </w:shapeDefaults>
  <w:decimalSymbol w:val="."/>
  <w:listSeparator w:val=","/>
  <w14:docId w14:val="57682E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6481"/>
    <w:pPr>
      <w:spacing w:before="120" w:after="120" w:line="259" w:lineRule="auto"/>
      <w:contextualSpacing/>
    </w:pPr>
    <w:rPr>
      <w:rFonts w:asciiTheme="minorHAnsi" w:hAnsiTheme="minorHAnsi"/>
      <w:lang w:val="en-US"/>
    </w:rPr>
  </w:style>
  <w:style w:type="paragraph" w:styleId="Heading1">
    <w:name w:val="heading 1"/>
    <w:basedOn w:val="Normal"/>
    <w:next w:val="Normal"/>
    <w:uiPriority w:val="9"/>
    <w:qFormat/>
    <w:rsid w:val="004D6481"/>
    <w:pPr>
      <w:keepNext/>
      <w:keepLines/>
      <w:numPr>
        <w:numId w:val="1"/>
      </w:numPr>
      <w:spacing w:before="280" w:after="40" w:line="240" w:lineRule="auto"/>
      <w:ind w:left="357" w:hanging="357"/>
      <w:outlineLvl w:val="0"/>
    </w:pPr>
    <w:rPr>
      <w:color w:val="2177B9" w:themeColor="accent2"/>
      <w:sz w:val="28"/>
      <w:szCs w:val="40"/>
    </w:rPr>
  </w:style>
  <w:style w:type="paragraph" w:styleId="Heading2">
    <w:name w:val="heading 2"/>
    <w:basedOn w:val="Normal"/>
    <w:next w:val="Normal"/>
    <w:uiPriority w:val="9"/>
    <w:semiHidden/>
    <w:rsid w:val="00913DDC"/>
    <w:pPr>
      <w:keepNext/>
      <w:keepLines/>
      <w:spacing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qFormat/>
    <w:rsid w:val="00913DD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qFormat/>
    <w:rsid w:val="00913DD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qFormat/>
    <w:rsid w:val="00913DD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qFormat/>
    <w:rsid w:val="00913DD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D6481"/>
    <w:pPr>
      <w:keepNext/>
      <w:keepLines/>
      <w:pBdr>
        <w:top w:val="single" w:sz="18" w:space="2" w:color="FD8E2D" w:themeColor="accent3"/>
        <w:bottom w:val="single" w:sz="18" w:space="2" w:color="FD8E2D" w:themeColor="accent3"/>
      </w:pBdr>
      <w:spacing w:before="0" w:after="360" w:line="240" w:lineRule="auto"/>
    </w:pPr>
    <w:rPr>
      <w:noProof/>
      <w:color w:val="1B2872" w:themeColor="accent1"/>
      <w:sz w:val="48"/>
      <w:szCs w:val="52"/>
    </w:rPr>
  </w:style>
  <w:style w:type="paragraph" w:styleId="Subtitle">
    <w:name w:val="Subtitle"/>
    <w:basedOn w:val="Normal"/>
    <w:next w:val="Normal"/>
    <w:uiPriority w:val="11"/>
    <w:semiHidden/>
    <w:rsid w:val="00913DDC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qFormat/>
    <w:rsid w:val="00B95489"/>
    <w:pPr>
      <w:pBdr>
        <w:top w:val="single" w:sz="8" w:space="1" w:color="FD8E2D" w:themeColor="accent3"/>
        <w:bottom w:val="single" w:sz="8" w:space="1" w:color="FD8E2D" w:themeColor="accent3"/>
      </w:pBdr>
      <w:tabs>
        <w:tab w:val="center" w:pos="4320"/>
        <w:tab w:val="right" w:pos="8640"/>
      </w:tabs>
      <w:spacing w:before="0" w:after="0" w:line="240" w:lineRule="auto"/>
    </w:pPr>
    <w:rPr>
      <w:color w:val="1B2872" w:themeColor="accent1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95489"/>
    <w:rPr>
      <w:rFonts w:asciiTheme="minorHAnsi" w:hAnsiTheme="minorHAnsi"/>
      <w:color w:val="1B2872" w:themeColor="accent1"/>
      <w:sz w:val="18"/>
    </w:rPr>
  </w:style>
  <w:style w:type="paragraph" w:styleId="Footer">
    <w:name w:val="footer"/>
    <w:basedOn w:val="Normal"/>
    <w:link w:val="FooterChar"/>
    <w:uiPriority w:val="99"/>
    <w:unhideWhenUsed/>
    <w:rsid w:val="004D6481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481"/>
    <w:rPr>
      <w:rFonts w:asciiTheme="minorHAnsi" w:hAnsiTheme="minorHAnsi"/>
      <w:lang w:val="en-US"/>
    </w:rPr>
  </w:style>
  <w:style w:type="paragraph" w:customStyle="1" w:styleId="checkboxindent">
    <w:name w:val="checkbox indent"/>
    <w:basedOn w:val="Normal"/>
    <w:qFormat/>
    <w:rsid w:val="004D6481"/>
    <w:pPr>
      <w:spacing w:before="100" w:after="100" w:line="250" w:lineRule="auto"/>
      <w:ind w:left="357" w:hanging="357"/>
    </w:pPr>
  </w:style>
  <w:style w:type="character" w:styleId="PlaceholderText">
    <w:name w:val="Placeholder Text"/>
    <w:basedOn w:val="DefaultParagraphFont"/>
    <w:semiHidden/>
    <w:rsid w:val="002C2D3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Change%20of%20address%20checkli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76D5B1F30A4B829CBEC1B92B102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5D05A-824C-4F59-9432-933AF841E21A}"/>
      </w:docPartPr>
      <w:docPartBody>
        <w:p w:rsidR="004B5BAF" w:rsidRDefault="004B5BAF">
          <w:pPr>
            <w:pStyle w:val="A376D5B1F30A4B829CBEC1B92B102B0F"/>
          </w:pPr>
          <w:r w:rsidRPr="004D6481">
            <w:t>Electrical utility</w:t>
          </w:r>
        </w:p>
      </w:docPartBody>
    </w:docPart>
    <w:docPart>
      <w:docPartPr>
        <w:name w:val="B80EAD13136C4DECB34EBDB941283E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F28CF8-ACCF-430E-90EA-295CED1CA1B1}"/>
      </w:docPartPr>
      <w:docPartBody>
        <w:p w:rsidR="004B5BAF" w:rsidRDefault="004B5BAF">
          <w:pPr>
            <w:pStyle w:val="B80EAD13136C4DECB34EBDB941283EC9"/>
          </w:pPr>
          <w:r w:rsidRPr="004D6481">
            <w:t>Gas utility</w:t>
          </w:r>
        </w:p>
      </w:docPartBody>
    </w:docPart>
    <w:docPart>
      <w:docPartPr>
        <w:name w:val="CE2D67A4C1C04C67A4D3E5D2F1311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4BF572-F69A-43C9-AD82-360DD5F5FF9A}"/>
      </w:docPartPr>
      <w:docPartBody>
        <w:p w:rsidR="004B5BAF" w:rsidRDefault="004B5BAF">
          <w:pPr>
            <w:pStyle w:val="CE2D67A4C1C04C67A4D3E5D2F131180D"/>
          </w:pPr>
          <w:r w:rsidRPr="004D6481">
            <w:t>Residential propane delivery</w:t>
          </w:r>
        </w:p>
      </w:docPartBody>
    </w:docPart>
    <w:docPart>
      <w:docPartPr>
        <w:name w:val="41975267964A4C8E8ED50E5C4D3527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4EE23-FCC0-4E2B-9070-E037042F9689}"/>
      </w:docPartPr>
      <w:docPartBody>
        <w:p w:rsidR="004B5BAF" w:rsidRDefault="004B5BAF">
          <w:pPr>
            <w:pStyle w:val="41975267964A4C8E8ED50E5C4D352780"/>
          </w:pPr>
          <w:r w:rsidRPr="004D6481">
            <w:t>Water utility</w:t>
          </w:r>
        </w:p>
      </w:docPartBody>
    </w:docPart>
    <w:docPart>
      <w:docPartPr>
        <w:name w:val="81689FAD56474F69940F9065EE9D0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2408BC-D205-4364-983E-FE06C5B33B19}"/>
      </w:docPartPr>
      <w:docPartBody>
        <w:p w:rsidR="004B5BAF" w:rsidRDefault="004B5BAF">
          <w:pPr>
            <w:pStyle w:val="81689FAD56474F69940F9065EE9D0C26"/>
          </w:pPr>
          <w:r w:rsidRPr="004D6481">
            <w:t>Water delivery</w:t>
          </w:r>
        </w:p>
      </w:docPartBody>
    </w:docPart>
    <w:docPart>
      <w:docPartPr>
        <w:name w:val="D04B343B1EA0435FBFBB862728385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957FB3-61C3-40CC-B67F-C7EF1F0B71C7}"/>
      </w:docPartPr>
      <w:docPartBody>
        <w:p w:rsidR="004B5BAF" w:rsidRDefault="004B5BAF">
          <w:pPr>
            <w:pStyle w:val="D04B343B1EA0435FBFBB862728385C8B"/>
          </w:pPr>
          <w:r w:rsidRPr="004D6481">
            <w:t>Garbage and recycling</w:t>
          </w:r>
        </w:p>
      </w:docPartBody>
    </w:docPart>
    <w:docPart>
      <w:docPartPr>
        <w:name w:val="526F35911FAC4E1DB7DBE2FF3A1842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C51161-F2C0-4AEB-A23E-E142ADD1BA65}"/>
      </w:docPartPr>
      <w:docPartBody>
        <w:p w:rsidR="004B5BAF" w:rsidRDefault="004B5BAF">
          <w:pPr>
            <w:pStyle w:val="526F35911FAC4E1DB7DBE2FF3A1842E4"/>
          </w:pPr>
          <w:r w:rsidRPr="004D6481">
            <w:t>Sewer utility</w:t>
          </w:r>
        </w:p>
      </w:docPartBody>
    </w:docPart>
    <w:docPart>
      <w:docPartPr>
        <w:name w:val="2B536CB1C3C24F369C7AD283B50307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5F7DD1-FD0C-4475-9023-AC44D5DACDBA}"/>
      </w:docPartPr>
      <w:docPartBody>
        <w:p w:rsidR="004B5BAF" w:rsidRDefault="004B5BAF">
          <w:pPr>
            <w:pStyle w:val="2B536CB1C3C24F369C7AD283B503073C"/>
          </w:pPr>
          <w:r w:rsidRPr="004D6481">
            <w:t>Septic system maintenance</w:t>
          </w:r>
        </w:p>
      </w:docPartBody>
    </w:docPart>
    <w:docPart>
      <w:docPartPr>
        <w:name w:val="AC4D6E683CEF4E238C2D106193D774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7B08FE-C5D8-49F2-AC92-2A7D157967B1}"/>
      </w:docPartPr>
      <w:docPartBody>
        <w:p w:rsidR="004B5BAF" w:rsidRDefault="004B5BAF">
          <w:pPr>
            <w:pStyle w:val="AC4D6E683CEF4E238C2D106193D77458"/>
          </w:pPr>
          <w:r w:rsidRPr="004D6481">
            <w:t>Home security company</w:t>
          </w:r>
        </w:p>
      </w:docPartBody>
    </w:docPart>
    <w:docPart>
      <w:docPartPr>
        <w:name w:val="5292CD90531F42B5AA6BE053ED5A24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ED62D-BB67-4305-8FA8-8C01D6B3E029}"/>
      </w:docPartPr>
      <w:docPartBody>
        <w:p w:rsidR="004B5BAF" w:rsidRDefault="004B5BAF">
          <w:pPr>
            <w:pStyle w:val="5292CD90531F42B5AA6BE053ED5A24C4"/>
          </w:pPr>
          <w:r w:rsidRPr="004D6481">
            <w:t>Local or county tax commissioner</w:t>
          </w:r>
        </w:p>
      </w:docPartBody>
    </w:docPart>
    <w:docPart>
      <w:docPartPr>
        <w:name w:val="3CC3C6915EE64DC89203CFF923AF8E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93214-462C-4C29-AA33-AAAFD9D8BA00}"/>
      </w:docPartPr>
      <w:docPartBody>
        <w:p w:rsidR="004B5BAF" w:rsidRDefault="004B5BAF">
          <w:pPr>
            <w:pStyle w:val="3CC3C6915EE64DC89203CFF923AF8E72"/>
          </w:pPr>
          <w:r w:rsidRPr="004D6481">
            <w:t>Social Security Administration</w:t>
          </w:r>
        </w:p>
      </w:docPartBody>
    </w:docPart>
    <w:docPart>
      <w:docPartPr>
        <w:name w:val="9E619F2D47074F968D1D2AAD11EA4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B2BFDE-B736-44A6-9EED-6D2398A9039D}"/>
      </w:docPartPr>
      <w:docPartBody>
        <w:p w:rsidR="004B5BAF" w:rsidRDefault="004B5BAF">
          <w:pPr>
            <w:pStyle w:val="9E619F2D47074F968D1D2AAD11EA4FDF"/>
          </w:pPr>
          <w:r w:rsidRPr="004D6481">
            <w:t>Medicare Administration</w:t>
          </w:r>
        </w:p>
      </w:docPartBody>
    </w:docPart>
    <w:docPart>
      <w:docPartPr>
        <w:name w:val="70988FF0DCC9479EA51FEE47376AD3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24A4CC-A5B3-457D-90A0-D09065E78DC5}"/>
      </w:docPartPr>
      <w:docPartBody>
        <w:p w:rsidR="004B5BAF" w:rsidRDefault="004B5BAF">
          <w:pPr>
            <w:pStyle w:val="70988FF0DCC9479EA51FEE47376AD3D6"/>
          </w:pPr>
          <w:r w:rsidRPr="004D6481">
            <w:t>Department of Motor Vehicles</w:t>
          </w:r>
        </w:p>
      </w:docPartBody>
    </w:docPart>
    <w:docPart>
      <w:docPartPr>
        <w:name w:val="E1B46464D3C948DAB4BADEC3C2867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D17937-2DAE-4665-93D0-E6F39CC02327}"/>
      </w:docPartPr>
      <w:docPartBody>
        <w:p w:rsidR="004B5BAF" w:rsidRDefault="004B5BAF">
          <w:pPr>
            <w:pStyle w:val="E1B46464D3C948DAB4BADEC3C2867CDB"/>
          </w:pPr>
          <w:r w:rsidRPr="004D6481">
            <w:t>Child Protective Services</w:t>
          </w:r>
        </w:p>
      </w:docPartBody>
    </w:docPart>
    <w:docPart>
      <w:docPartPr>
        <w:name w:val="4FD8A3422023491B8A5A3FD6985730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D439D7-A9E4-4F61-A430-33608E76931E}"/>
      </w:docPartPr>
      <w:docPartBody>
        <w:p w:rsidR="004B5BAF" w:rsidRDefault="004B5BAF">
          <w:pPr>
            <w:pStyle w:val="4FD8A3422023491B8A5A3FD6985730EE"/>
          </w:pPr>
          <w:r w:rsidRPr="004D6481">
            <w:t>U.S. Customs and Immigration</w:t>
          </w:r>
        </w:p>
      </w:docPartBody>
    </w:docPart>
    <w:docPart>
      <w:docPartPr>
        <w:name w:val="EB9BD65377FD47F9819E04DAAB9340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F18EE-A29B-42D8-81C1-83C4CF7B3992}"/>
      </w:docPartPr>
      <w:docPartBody>
        <w:p w:rsidR="004B5BAF" w:rsidRDefault="004B5BAF">
          <w:pPr>
            <w:pStyle w:val="EB9BD65377FD47F9819E04DAAB934076"/>
          </w:pPr>
          <w:r w:rsidRPr="004D6481">
            <w:t>Department of Veterans Affairs</w:t>
          </w:r>
        </w:p>
      </w:docPartBody>
    </w:docPart>
    <w:docPart>
      <w:docPartPr>
        <w:name w:val="CED2B5032EDA4E03BCD544892B4F44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DE0F3B-6827-4E82-AA63-D2EB5588E98B}"/>
      </w:docPartPr>
      <w:docPartBody>
        <w:p w:rsidR="004B5BAF" w:rsidRDefault="004B5BAF">
          <w:pPr>
            <w:pStyle w:val="CED2B5032EDA4E03BCD544892B4F44E3"/>
          </w:pPr>
          <w:r w:rsidRPr="004D6481">
            <w:t>Voter Registration</w:t>
          </w:r>
        </w:p>
      </w:docPartBody>
    </w:docPart>
    <w:docPart>
      <w:docPartPr>
        <w:name w:val="EACAE5471EDF46DA9BE0CAAC0B5FF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E5F46-35BD-40DE-9683-F2F8223467D0}"/>
      </w:docPartPr>
      <w:docPartBody>
        <w:p w:rsidR="004B5BAF" w:rsidRDefault="004B5BAF">
          <w:pPr>
            <w:pStyle w:val="EACAE5471EDF46DA9BE0CAAC0B5FF8D9"/>
          </w:pPr>
          <w:r w:rsidRPr="004D6481">
            <w:t>Pet Licensing Department</w:t>
          </w:r>
        </w:p>
      </w:docPartBody>
    </w:docPart>
    <w:docPart>
      <w:docPartPr>
        <w:name w:val="8ED36DEFEB6C4C2CBD6B9BC68B12AC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C4A10-D715-47CD-B4F1-0250070A32D3}"/>
      </w:docPartPr>
      <w:docPartBody>
        <w:p w:rsidR="004B5BAF" w:rsidRDefault="004B5BAF">
          <w:pPr>
            <w:pStyle w:val="8ED36DEFEB6C4C2CBD6B9BC68B12AC5E"/>
          </w:pPr>
          <w:r w:rsidRPr="004D6481">
            <w:t>Community</w:t>
          </w:r>
        </w:p>
      </w:docPartBody>
    </w:docPart>
    <w:docPart>
      <w:docPartPr>
        <w:name w:val="508C3CF344614A6188288D64CA24F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F1B5ED-A2BC-404A-867D-BA43B8EAE5E5}"/>
      </w:docPartPr>
      <w:docPartBody>
        <w:p w:rsidR="004B5BAF" w:rsidRDefault="004B5BAF">
          <w:pPr>
            <w:pStyle w:val="508C3CF344614A6188288D64CA24F789"/>
          </w:pPr>
          <w:r w:rsidRPr="004D6481">
            <w:t>Employers</w:t>
          </w:r>
        </w:p>
      </w:docPartBody>
    </w:docPart>
    <w:docPart>
      <w:docPartPr>
        <w:name w:val="897B67CE4A6D4EC5A168B3C6400746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08E97B-E926-4EC4-8582-E39B31089C9C}"/>
      </w:docPartPr>
      <w:docPartBody>
        <w:p w:rsidR="004B5BAF" w:rsidRDefault="004B5BAF">
          <w:pPr>
            <w:pStyle w:val="897B67CE4A6D4EC5A168B3C64007468B"/>
          </w:pPr>
          <w:r w:rsidRPr="004D6481">
            <w:t>Schools</w:t>
          </w:r>
        </w:p>
      </w:docPartBody>
    </w:docPart>
    <w:docPart>
      <w:docPartPr>
        <w:name w:val="9D847B7C18AB4CCCA7C5C59FE87AC7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A618D-8027-4814-A1AC-23E5C41EFC22}"/>
      </w:docPartPr>
      <w:docPartBody>
        <w:p w:rsidR="004B5BAF" w:rsidRDefault="004B5BAF">
          <w:pPr>
            <w:pStyle w:val="9D847B7C18AB4CCCA7C5C59FE87AC7D7"/>
          </w:pPr>
          <w:r w:rsidRPr="004D6481">
            <w:t>PTA</w:t>
          </w:r>
        </w:p>
      </w:docPartBody>
    </w:docPart>
    <w:docPart>
      <w:docPartPr>
        <w:name w:val="590FF9CFE77E40AAAF01DB6E6347E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924B44-F6EA-47B1-8484-74934092FD18}"/>
      </w:docPartPr>
      <w:docPartBody>
        <w:p w:rsidR="004B5BAF" w:rsidRDefault="004B5BAF">
          <w:pPr>
            <w:pStyle w:val="590FF9CFE77E40AAAF01DB6E6347E1A3"/>
          </w:pPr>
          <w:r w:rsidRPr="004D6481">
            <w:t>Daycare providers</w:t>
          </w:r>
        </w:p>
      </w:docPartBody>
    </w:docPart>
    <w:docPart>
      <w:docPartPr>
        <w:name w:val="73C398F43AA84A39A6B591DB17FD2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D106E3-CB19-4DA6-AD72-98097E5F45BD}"/>
      </w:docPartPr>
      <w:docPartBody>
        <w:p w:rsidR="004B5BAF" w:rsidRDefault="004B5BAF">
          <w:pPr>
            <w:pStyle w:val="73C398F43AA84A39A6B591DB17FD2A51"/>
          </w:pPr>
          <w:r w:rsidRPr="004D6481">
            <w:t>Church, synagogue, mosque or other house of worship</w:t>
          </w:r>
        </w:p>
      </w:docPartBody>
    </w:docPart>
    <w:docPart>
      <w:docPartPr>
        <w:name w:val="FEC0FBA56BDE47519B48B32B2D72A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154D12-17FD-459E-83BB-5AE297C222A5}"/>
      </w:docPartPr>
      <w:docPartBody>
        <w:p w:rsidR="004B5BAF" w:rsidRDefault="004B5BAF">
          <w:pPr>
            <w:pStyle w:val="FEC0FBA56BDE47519B48B32B2D72AF7A"/>
          </w:pPr>
          <w:r w:rsidRPr="004D6481">
            <w:t>Homeowners’ association, condominium owners’ association, or co-op board</w:t>
          </w:r>
        </w:p>
      </w:docPartBody>
    </w:docPart>
    <w:docPart>
      <w:docPartPr>
        <w:name w:val="1D8E5F81962E4A3BB9CA7BDA7D66E1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13F2C-526F-42B9-A0B8-61B44DF4F9EE}"/>
      </w:docPartPr>
      <w:docPartBody>
        <w:p w:rsidR="004B5BAF" w:rsidRDefault="004B5BAF">
          <w:pPr>
            <w:pStyle w:val="1D8E5F81962E4A3BB9CA7BDA7D66E12D"/>
          </w:pPr>
          <w:r w:rsidRPr="004D6481">
            <w:t>Professional memberships</w:t>
          </w:r>
        </w:p>
      </w:docPartBody>
    </w:docPart>
    <w:docPart>
      <w:docPartPr>
        <w:name w:val="4D309A48EC5843308B7F9F4D1AE55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92551-46E5-4919-A660-49F69DF716AB}"/>
      </w:docPartPr>
      <w:docPartBody>
        <w:p w:rsidR="004B5BAF" w:rsidRDefault="004B5BAF">
          <w:pPr>
            <w:pStyle w:val="4D309A48EC5843308B7F9F4D1AE553A4"/>
          </w:pPr>
          <w:r w:rsidRPr="004D6481">
            <w:t>Civic clubs and organizations</w:t>
          </w:r>
        </w:p>
      </w:docPartBody>
    </w:docPart>
    <w:docPart>
      <w:docPartPr>
        <w:name w:val="34FB2B83FF33494A95BA8EDD93A3F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2F996B-0720-4F1A-A82B-74E607650AE9}"/>
      </w:docPartPr>
      <w:docPartBody>
        <w:p w:rsidR="004B5BAF" w:rsidRDefault="004B5BAF">
          <w:pPr>
            <w:pStyle w:val="34FB2B83FF33494A95BA8EDD93A3FD66"/>
          </w:pPr>
          <w:r w:rsidRPr="004D6481">
            <w:t>Country club</w:t>
          </w:r>
        </w:p>
      </w:docPartBody>
    </w:docPart>
    <w:docPart>
      <w:docPartPr>
        <w:name w:val="3C77D87B71254ED1856E6DF733F5C0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E87F7-D6EF-4D20-BBD1-BF39864E05CF}"/>
      </w:docPartPr>
      <w:docPartBody>
        <w:p w:rsidR="004B5BAF" w:rsidRDefault="004B5BAF">
          <w:pPr>
            <w:pStyle w:val="3C77D87B71254ED1856E6DF733F5C053"/>
          </w:pPr>
          <w:r w:rsidRPr="004D6481">
            <w:t>Health club</w:t>
          </w:r>
        </w:p>
      </w:docPartBody>
    </w:docPart>
    <w:docPart>
      <w:docPartPr>
        <w:name w:val="E6F2E9AA2FF04FFEA360DCBB05A085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9CED17-0C31-4605-BE94-3F8B3B94E0A2}"/>
      </w:docPartPr>
      <w:docPartBody>
        <w:p w:rsidR="004B5BAF" w:rsidRDefault="004B5BAF">
          <w:pPr>
            <w:pStyle w:val="E6F2E9AA2FF04FFEA360DCBB05A085D8"/>
          </w:pPr>
          <w:r w:rsidRPr="004D6481">
            <w:t>Alumni organizations</w:t>
          </w:r>
        </w:p>
      </w:docPartBody>
    </w:docPart>
    <w:docPart>
      <w:docPartPr>
        <w:name w:val="D829E673FC454A419FAD0CC894911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90DF14-1224-425E-8DE5-97647272AD5D}"/>
      </w:docPartPr>
      <w:docPartBody>
        <w:p w:rsidR="004B5BAF" w:rsidRDefault="004B5BAF">
          <w:pPr>
            <w:pStyle w:val="D829E673FC454A419FAD0CC894911113"/>
          </w:pPr>
          <w:r w:rsidRPr="004D6481">
            <w:t>Fraternal organizations</w:t>
          </w:r>
        </w:p>
      </w:docPartBody>
    </w:docPart>
    <w:docPart>
      <w:docPartPr>
        <w:name w:val="B56AA5AC49D142C8AD9D519D2A37B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843ECF-036C-48FB-86A7-0E99DA444A1F}"/>
      </w:docPartPr>
      <w:docPartBody>
        <w:p w:rsidR="004B5BAF" w:rsidRDefault="004B5BAF">
          <w:pPr>
            <w:pStyle w:val="B56AA5AC49D142C8AD9D519D2A37B642"/>
          </w:pPr>
          <w:r w:rsidRPr="004D6481">
            <w:t>Charitable organizations</w:t>
          </w:r>
        </w:p>
      </w:docPartBody>
    </w:docPart>
    <w:docPart>
      <w:docPartPr>
        <w:name w:val="3D43DE015FCD46D1A8D3A5F99ACF3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DBAA78-AA52-4213-933F-B7324FA31CF5}"/>
      </w:docPartPr>
      <w:docPartBody>
        <w:p w:rsidR="004B5BAF" w:rsidRDefault="004B5BAF">
          <w:pPr>
            <w:pStyle w:val="3D43DE015FCD46D1A8D3A5F99ACF3726"/>
          </w:pPr>
          <w:r w:rsidRPr="004D6481">
            <w:t>Professional services</w:t>
          </w:r>
        </w:p>
      </w:docPartBody>
    </w:docPart>
    <w:docPart>
      <w:docPartPr>
        <w:name w:val="D5E7A8AA47F947FAA5E668BB7AF14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F3CF5-7D03-4CBA-8C40-FE9B3972C11C}"/>
      </w:docPartPr>
      <w:docPartBody>
        <w:p w:rsidR="004B5BAF" w:rsidRDefault="004B5BAF">
          <w:pPr>
            <w:pStyle w:val="D5E7A8AA47F947FAA5E668BB7AF14EB0"/>
          </w:pPr>
          <w:r w:rsidRPr="004D6481">
            <w:t>Medical clinic or doctor’s office</w:t>
          </w:r>
        </w:p>
      </w:docPartBody>
    </w:docPart>
    <w:docPart>
      <w:docPartPr>
        <w:name w:val="4CB31BAD82F44F08B720FD50569B7F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461AAA-DF25-454C-84D3-81CD20D00C77}"/>
      </w:docPartPr>
      <w:docPartBody>
        <w:p w:rsidR="004B5BAF" w:rsidRDefault="004B5BAF">
          <w:pPr>
            <w:pStyle w:val="4CB31BAD82F44F08B720FD50569B7FE3"/>
          </w:pPr>
          <w:r w:rsidRPr="004D6481">
            <w:t>Optometrist or ophthalmologist</w:t>
          </w:r>
        </w:p>
      </w:docPartBody>
    </w:docPart>
    <w:docPart>
      <w:docPartPr>
        <w:name w:val="122F7D0D117A4930B81AAD724ACF94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75453-E8AD-4060-83E9-582922DB3F4B}"/>
      </w:docPartPr>
      <w:docPartBody>
        <w:p w:rsidR="004B5BAF" w:rsidRDefault="004B5BAF">
          <w:pPr>
            <w:pStyle w:val="122F7D0D117A4930B81AAD724ACF944D"/>
          </w:pPr>
          <w:r w:rsidRPr="004D6481">
            <w:t>Therapist, counselor, or psychiatrist</w:t>
          </w:r>
        </w:p>
      </w:docPartBody>
    </w:docPart>
    <w:docPart>
      <w:docPartPr>
        <w:name w:val="803863B281BD463490C3F5FE31B4F5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46E80-6F65-4796-B220-BBC4612DD0BE}"/>
      </w:docPartPr>
      <w:docPartBody>
        <w:p w:rsidR="004B5BAF" w:rsidRDefault="004B5BAF">
          <w:pPr>
            <w:pStyle w:val="803863B281BD463490C3F5FE31B4F5E8"/>
          </w:pPr>
          <w:r w:rsidRPr="004D6481">
            <w:t>Pharmacist</w:t>
          </w:r>
        </w:p>
      </w:docPartBody>
    </w:docPart>
    <w:docPart>
      <w:docPartPr>
        <w:name w:val="3912E5B96C58417AA760EFAE47C5D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6AEA8C-F152-45AA-A264-BB24C3802F3B}"/>
      </w:docPartPr>
      <w:docPartBody>
        <w:p w:rsidR="004B5BAF" w:rsidRDefault="004B5BAF">
          <w:pPr>
            <w:pStyle w:val="3912E5B96C58417AA760EFAE47C5D113"/>
          </w:pPr>
          <w:r w:rsidRPr="004D6481">
            <w:t>Veterinarian</w:t>
          </w:r>
        </w:p>
      </w:docPartBody>
    </w:docPart>
    <w:docPart>
      <w:docPartPr>
        <w:name w:val="B6FAFC0CDD154AE4AF92041BB98218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83D72-04CC-43C3-B701-9A1B7CA3736E}"/>
      </w:docPartPr>
      <w:docPartBody>
        <w:p w:rsidR="004B5BAF" w:rsidRDefault="004B5BAF">
          <w:pPr>
            <w:pStyle w:val="B6FAFC0CDD154AE4AF92041BB98218DE"/>
          </w:pPr>
          <w:r w:rsidRPr="004D6481">
            <w:t>Attorney</w:t>
          </w:r>
        </w:p>
      </w:docPartBody>
    </w:docPart>
    <w:docPart>
      <w:docPartPr>
        <w:name w:val="86AA2B8AB08446CAB25B4146B68551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C8D06-234D-4A0E-A1D0-74EC2CB6236F}"/>
      </w:docPartPr>
      <w:docPartBody>
        <w:p w:rsidR="004B5BAF" w:rsidRDefault="004B5BAF">
          <w:pPr>
            <w:pStyle w:val="86AA2B8AB08446CAB25B4146B6855190"/>
          </w:pPr>
          <w:r w:rsidRPr="004D6481">
            <w:t>Accountant or financial planner</w:t>
          </w:r>
        </w:p>
      </w:docPartBody>
    </w:docPart>
    <w:docPart>
      <w:docPartPr>
        <w:name w:val="3C37735E192541E59E227C8E327C48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EAC4BE-0F6A-4646-8C9A-DE78A17FED11}"/>
      </w:docPartPr>
      <w:docPartBody>
        <w:p w:rsidR="004B5BAF" w:rsidRDefault="004B5BAF">
          <w:pPr>
            <w:pStyle w:val="3C37735E192541E59E227C8E327C4871"/>
          </w:pPr>
          <w:r w:rsidRPr="004D6481">
            <w:t>Insurance agent</w:t>
          </w:r>
        </w:p>
      </w:docPartBody>
    </w:docPart>
    <w:docPart>
      <w:docPartPr>
        <w:name w:val="3585E0C03B91406C900A5EC87B6FF2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75DBE1-8C93-4BCA-8E3E-0A0F4D645627}"/>
      </w:docPartPr>
      <w:docPartBody>
        <w:p w:rsidR="004B5BAF" w:rsidRDefault="004B5BAF">
          <w:pPr>
            <w:pStyle w:val="3585E0C03B91406C900A5EC87B6FF2F8"/>
          </w:pPr>
          <w:r w:rsidRPr="004D6481">
            <w:t>Residential services</w:t>
          </w:r>
        </w:p>
      </w:docPartBody>
    </w:docPart>
    <w:docPart>
      <w:docPartPr>
        <w:name w:val="76265A2E13D6464EA75BF211707732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00430-1C5B-45DE-87DC-27CF63CE5AAC}"/>
      </w:docPartPr>
      <w:docPartBody>
        <w:p w:rsidR="004B5BAF" w:rsidRDefault="004B5BAF">
          <w:pPr>
            <w:pStyle w:val="76265A2E13D6464EA75BF211707732BF"/>
          </w:pPr>
          <w:r w:rsidRPr="004D6481">
            <w:t>Maid service or housekeeper</w:t>
          </w:r>
        </w:p>
      </w:docPartBody>
    </w:docPart>
    <w:docPart>
      <w:docPartPr>
        <w:name w:val="ED0577867E1D4EDDB9BA1FB5EE763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F4065-3BAD-4C97-BA21-141A06DB07D1}"/>
      </w:docPartPr>
      <w:docPartBody>
        <w:p w:rsidR="004B5BAF" w:rsidRDefault="004B5BAF">
          <w:pPr>
            <w:pStyle w:val="ED0577867E1D4EDDB9BA1FB5EE763DDA"/>
          </w:pPr>
          <w:r w:rsidRPr="004D6481">
            <w:t>Lawn and garden service</w:t>
          </w:r>
        </w:p>
      </w:docPartBody>
    </w:docPart>
    <w:docPart>
      <w:docPartPr>
        <w:name w:val="B766FDA8E2F640668A11A297B1B63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D96084-A5D9-491F-B36E-F52D2EAC9793}"/>
      </w:docPartPr>
      <w:docPartBody>
        <w:p w:rsidR="004B5BAF" w:rsidRDefault="004B5BAF">
          <w:pPr>
            <w:pStyle w:val="B766FDA8E2F640668A11A297B1B63E17"/>
          </w:pPr>
          <w:r w:rsidRPr="004D6481">
            <w:t>Pool maintenance</w:t>
          </w:r>
        </w:p>
      </w:docPartBody>
    </w:docPart>
    <w:docPart>
      <w:docPartPr>
        <w:name w:val="EF601CC02E90459B81DC59A90B6C2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3B2F5D-A2F4-4969-B1FC-D44D2C70B54A}"/>
      </w:docPartPr>
      <w:docPartBody>
        <w:p w:rsidR="004B5BAF" w:rsidRDefault="004B5BAF">
          <w:pPr>
            <w:pStyle w:val="EF601CC02E90459B81DC59A90B6C2970"/>
          </w:pPr>
          <w:r w:rsidRPr="004D6481">
            <w:t>Pest control</w:t>
          </w:r>
        </w:p>
      </w:docPartBody>
    </w:docPart>
    <w:docPart>
      <w:docPartPr>
        <w:name w:val="1D8872F955CC418D988CB7C047E52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BAA5CF-9E8B-4251-8EA4-8767CAD3A098}"/>
      </w:docPartPr>
      <w:docPartBody>
        <w:p w:rsidR="004B5BAF" w:rsidRDefault="004B5BAF">
          <w:pPr>
            <w:pStyle w:val="1D8872F955CC418D988CB7C047E52B62"/>
          </w:pPr>
          <w:r w:rsidRPr="004D6481">
            <w:t>Financial services</w:t>
          </w:r>
        </w:p>
      </w:docPartBody>
    </w:docPart>
    <w:docPart>
      <w:docPartPr>
        <w:name w:val="B9EC8537ACB54922911CC6B0797B5B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7D0A1-B1E0-4EEB-AA05-7DAD37FEA1AB}"/>
      </w:docPartPr>
      <w:docPartBody>
        <w:p w:rsidR="004B5BAF" w:rsidRDefault="004B5BAF">
          <w:pPr>
            <w:pStyle w:val="B9EC8537ACB54922911CC6B0797B5B97"/>
          </w:pPr>
          <w:r w:rsidRPr="004D6481">
            <w:t>Banks</w:t>
          </w:r>
        </w:p>
      </w:docPartBody>
    </w:docPart>
    <w:docPart>
      <w:docPartPr>
        <w:name w:val="7B16DB122F39415196F0BC0CF2F0C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9A39BE-2234-41B7-82DB-1110CB4A1E6E}"/>
      </w:docPartPr>
      <w:docPartBody>
        <w:p w:rsidR="004B5BAF" w:rsidRDefault="004B5BAF">
          <w:pPr>
            <w:pStyle w:val="7B16DB122F39415196F0BC0CF2F0CAD0"/>
          </w:pPr>
          <w:r w:rsidRPr="004D6481">
            <w:t>Credit unions</w:t>
          </w:r>
        </w:p>
      </w:docPartBody>
    </w:docPart>
    <w:docPart>
      <w:docPartPr>
        <w:name w:val="60BE357AF28F46BBADC3BC2B4104AE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3C544-05D7-4028-BDB8-6F37BAB7E8A0}"/>
      </w:docPartPr>
      <w:docPartBody>
        <w:p w:rsidR="004B5BAF" w:rsidRDefault="004B5BAF">
          <w:pPr>
            <w:pStyle w:val="60BE357AF28F46BBADC3BC2B4104AE73"/>
          </w:pPr>
          <w:r w:rsidRPr="004D6481">
            <w:t>Automobile loan or finance companies</w:t>
          </w:r>
        </w:p>
      </w:docPartBody>
    </w:docPart>
    <w:docPart>
      <w:docPartPr>
        <w:name w:val="5C1392C26D6B4022AD0930934D650E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589955-07B5-45D5-B9B3-D04B77840B76}"/>
      </w:docPartPr>
      <w:docPartBody>
        <w:p w:rsidR="004B5BAF" w:rsidRDefault="004B5BAF">
          <w:pPr>
            <w:pStyle w:val="5C1392C26D6B4022AD0930934D650E26"/>
          </w:pPr>
          <w:r w:rsidRPr="004D6481">
            <w:t>Credit card companies</w:t>
          </w:r>
        </w:p>
      </w:docPartBody>
    </w:docPart>
    <w:docPart>
      <w:docPartPr>
        <w:name w:val="216E2B5D6DC04378AF15BF73C3B12E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129B3-24F2-4A34-AFA5-ADE3970F997A}"/>
      </w:docPartPr>
      <w:docPartBody>
        <w:p w:rsidR="004B5BAF" w:rsidRDefault="004B5BAF">
          <w:pPr>
            <w:pStyle w:val="216E2B5D6DC04378AF15BF73C3B12E5D"/>
          </w:pPr>
          <w:r w:rsidRPr="004D6481">
            <w:t>Student financial aid accounts</w:t>
          </w:r>
        </w:p>
      </w:docPartBody>
    </w:docPart>
    <w:docPart>
      <w:docPartPr>
        <w:name w:val="12A470DB9A104F29A8CC0B2B7ED0A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745632-1F4D-48C3-8E52-459FDBCE0DB1}"/>
      </w:docPartPr>
      <w:docPartBody>
        <w:p w:rsidR="004B5BAF" w:rsidRDefault="004B5BAF">
          <w:pPr>
            <w:pStyle w:val="12A470DB9A104F29A8CC0B2B7ED0A18B"/>
          </w:pPr>
          <w:r w:rsidRPr="004D6481">
            <w:t>Retail credit account services</w:t>
          </w:r>
        </w:p>
      </w:docPartBody>
    </w:docPart>
    <w:docPart>
      <w:docPartPr>
        <w:name w:val="2941D4399D5045BF98285C2D9761A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19E23-5033-4E57-8F65-103D27DA0848}"/>
      </w:docPartPr>
      <w:docPartBody>
        <w:p w:rsidR="004B5BAF" w:rsidRDefault="004B5BAF">
          <w:pPr>
            <w:pStyle w:val="2941D4399D5045BF98285C2D9761AAB5"/>
          </w:pPr>
          <w:r w:rsidRPr="004D6481">
            <w:t>Pension plan, annuity, and 401K administrators</w:t>
          </w:r>
        </w:p>
      </w:docPartBody>
    </w:docPart>
    <w:docPart>
      <w:docPartPr>
        <w:name w:val="3F2B60B26CEC471399E459DA7A6FC8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1A818-61A4-4DA7-A651-A5A4AF165C79}"/>
      </w:docPartPr>
      <w:docPartBody>
        <w:p w:rsidR="004B5BAF" w:rsidRDefault="004B5BAF">
          <w:pPr>
            <w:pStyle w:val="3F2B60B26CEC471399E459DA7A6FC8F9"/>
          </w:pPr>
          <w:r w:rsidRPr="004D6481">
            <w:t>Credit reporting agencies</w:t>
          </w:r>
        </w:p>
      </w:docPartBody>
    </w:docPart>
    <w:docPart>
      <w:docPartPr>
        <w:name w:val="38F2C3C06C824FB6B6C6ACFD549417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9D50E3-06E8-4845-9D28-3E8686E6D031}"/>
      </w:docPartPr>
      <w:docPartBody>
        <w:p w:rsidR="004B5BAF" w:rsidRDefault="004B5BAF">
          <w:pPr>
            <w:pStyle w:val="38F2C3C06C824FB6B6C6ACFD5494171A"/>
          </w:pPr>
          <w:r w:rsidRPr="004D6481">
            <w:t>Transportation</w:t>
          </w:r>
        </w:p>
      </w:docPartBody>
    </w:docPart>
    <w:docPart>
      <w:docPartPr>
        <w:name w:val="EA43E9F7EC4A4F379E2E00E5BF4BC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0F6B2F-C634-4938-9DEB-7D11F03603E4}"/>
      </w:docPartPr>
      <w:docPartBody>
        <w:p w:rsidR="004B5BAF" w:rsidRDefault="004B5BAF">
          <w:pPr>
            <w:pStyle w:val="EA43E9F7EC4A4F379E2E00E5BF4BC99E"/>
          </w:pPr>
          <w:r w:rsidRPr="004D6481">
            <w:t>Airline frequent flyer programs</w:t>
          </w:r>
        </w:p>
      </w:docPartBody>
    </w:docPart>
    <w:docPart>
      <w:docPartPr>
        <w:name w:val="8FCF5A6D07B94C64B340AA189BC5FD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35322-B64E-4751-9AAF-22DF287FD3D2}"/>
      </w:docPartPr>
      <w:docPartBody>
        <w:p w:rsidR="004B5BAF" w:rsidRDefault="004B5BAF">
          <w:pPr>
            <w:pStyle w:val="8FCF5A6D07B94C64B340AA189BC5FD12"/>
          </w:pPr>
          <w:r w:rsidRPr="004D6481">
            <w:t>Roadside assistance or emergency road service (AAA, auto club)</w:t>
          </w:r>
        </w:p>
      </w:docPartBody>
    </w:docPart>
    <w:docPart>
      <w:docPartPr>
        <w:name w:val="212F514E5D26467FB2F09D7CC562F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415DFC-F255-4B12-99DF-E4F25A8741E5}"/>
      </w:docPartPr>
      <w:docPartBody>
        <w:p w:rsidR="004B5BAF" w:rsidRDefault="004B5BAF">
          <w:pPr>
            <w:pStyle w:val="212F514E5D26467FB2F09D7CC562F9F5"/>
          </w:pPr>
          <w:r w:rsidRPr="004D6481">
            <w:t>Commercial services</w:t>
          </w:r>
        </w:p>
      </w:docPartBody>
    </w:docPart>
    <w:docPart>
      <w:docPartPr>
        <w:name w:val="8AA80ACA5C5A4A30B2CD02F69E00EF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1B7AC-94AF-437E-B4B5-CA5D72689FBF}"/>
      </w:docPartPr>
      <w:docPartBody>
        <w:p w:rsidR="004B5BAF" w:rsidRDefault="004B5BAF">
          <w:pPr>
            <w:pStyle w:val="8AA80ACA5C5A4A30B2CD02F69E00EF5B"/>
          </w:pPr>
          <w:r w:rsidRPr="004D6481">
            <w:t>Membership or cost-savings clubs (BJs, Sam’s, Costco)</w:t>
          </w:r>
        </w:p>
      </w:docPartBody>
    </w:docPart>
    <w:docPart>
      <w:docPartPr>
        <w:name w:val="AE9497D88593428083EA009230C35F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00397-0A71-486C-887D-9A4EBAAD6728}"/>
      </w:docPartPr>
      <w:docPartBody>
        <w:p w:rsidR="004B5BAF" w:rsidRDefault="004B5BAF">
          <w:pPr>
            <w:pStyle w:val="AE9497D88593428083EA009230C35F22"/>
          </w:pPr>
          <w:r w:rsidRPr="004D6481">
            <w:t>Periodicals and catalogs</w:t>
          </w:r>
        </w:p>
      </w:docPartBody>
    </w:docPart>
    <w:docPart>
      <w:docPartPr>
        <w:name w:val="93A14B7A697D4F0AA4399DA4101C1F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8A013-A307-4D49-960D-AE7A284B73B7}"/>
      </w:docPartPr>
      <w:docPartBody>
        <w:p w:rsidR="004B5BAF" w:rsidRDefault="004B5BAF">
          <w:pPr>
            <w:pStyle w:val="93A14B7A697D4F0AA4399DA4101C1F90"/>
          </w:pPr>
          <w:r w:rsidRPr="004D6481">
            <w:t>Online retailers (Amazon, Wayfair, eBay, etc.)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AF"/>
    <w:rsid w:val="00211F99"/>
    <w:rsid w:val="004B5BAF"/>
    <w:rsid w:val="00CA1D62"/>
    <w:rsid w:val="00DD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D5DA5D448AA409091E9D38A2A03CD0C">
    <w:name w:val="4D5DA5D448AA409091E9D38A2A03CD0C"/>
  </w:style>
  <w:style w:type="paragraph" w:customStyle="1" w:styleId="13D6A56C9D19472A807E79428ACE1AD9">
    <w:name w:val="13D6A56C9D19472A807E79428ACE1AD9"/>
  </w:style>
  <w:style w:type="paragraph" w:customStyle="1" w:styleId="8AAD801377954B659A440B7E53696425">
    <w:name w:val="8AAD801377954B659A440B7E53696425"/>
  </w:style>
  <w:style w:type="paragraph" w:customStyle="1" w:styleId="DDD0AD10918A43CABDFF3B811E4F0361">
    <w:name w:val="DDD0AD10918A43CABDFF3B811E4F0361"/>
  </w:style>
  <w:style w:type="paragraph" w:customStyle="1" w:styleId="F6B6C48E09104841BC284A178CC490D4">
    <w:name w:val="F6B6C48E09104841BC284A178CC490D4"/>
  </w:style>
  <w:style w:type="paragraph" w:customStyle="1" w:styleId="A376D5B1F30A4B829CBEC1B92B102B0F">
    <w:name w:val="A376D5B1F30A4B829CBEC1B92B102B0F"/>
  </w:style>
  <w:style w:type="paragraph" w:customStyle="1" w:styleId="B80EAD13136C4DECB34EBDB941283EC9">
    <w:name w:val="B80EAD13136C4DECB34EBDB941283EC9"/>
  </w:style>
  <w:style w:type="paragraph" w:customStyle="1" w:styleId="CE2D67A4C1C04C67A4D3E5D2F131180D">
    <w:name w:val="CE2D67A4C1C04C67A4D3E5D2F131180D"/>
  </w:style>
  <w:style w:type="paragraph" w:customStyle="1" w:styleId="41975267964A4C8E8ED50E5C4D352780">
    <w:name w:val="41975267964A4C8E8ED50E5C4D352780"/>
  </w:style>
  <w:style w:type="paragraph" w:customStyle="1" w:styleId="81689FAD56474F69940F9065EE9D0C26">
    <w:name w:val="81689FAD56474F69940F9065EE9D0C26"/>
  </w:style>
  <w:style w:type="paragraph" w:customStyle="1" w:styleId="D04B343B1EA0435FBFBB862728385C8B">
    <w:name w:val="D04B343B1EA0435FBFBB862728385C8B"/>
  </w:style>
  <w:style w:type="paragraph" w:customStyle="1" w:styleId="526F35911FAC4E1DB7DBE2FF3A1842E4">
    <w:name w:val="526F35911FAC4E1DB7DBE2FF3A1842E4"/>
  </w:style>
  <w:style w:type="paragraph" w:customStyle="1" w:styleId="2B536CB1C3C24F369C7AD283B503073C">
    <w:name w:val="2B536CB1C3C24F369C7AD283B503073C"/>
  </w:style>
  <w:style w:type="paragraph" w:customStyle="1" w:styleId="AC4D6E683CEF4E238C2D106193D77458">
    <w:name w:val="AC4D6E683CEF4E238C2D106193D77458"/>
  </w:style>
  <w:style w:type="paragraph" w:customStyle="1" w:styleId="A80A96EFFEDA4BC4B499D5B81FFF33BB">
    <w:name w:val="A80A96EFFEDA4BC4B499D5B81FFF33BB"/>
  </w:style>
  <w:style w:type="paragraph" w:customStyle="1" w:styleId="CB08095B3744444BAEA4D6D3859A01F3">
    <w:name w:val="CB08095B3744444BAEA4D6D3859A01F3"/>
  </w:style>
  <w:style w:type="paragraph" w:customStyle="1" w:styleId="DB613EB09B374CED98C19075156820AF">
    <w:name w:val="DB613EB09B374CED98C19075156820AF"/>
  </w:style>
  <w:style w:type="paragraph" w:customStyle="1" w:styleId="9A2C42B828B543B383B59960367EB28A">
    <w:name w:val="9A2C42B828B543B383B59960367EB28A"/>
  </w:style>
  <w:style w:type="paragraph" w:customStyle="1" w:styleId="5292CD90531F42B5AA6BE053ED5A24C4">
    <w:name w:val="5292CD90531F42B5AA6BE053ED5A24C4"/>
  </w:style>
  <w:style w:type="paragraph" w:customStyle="1" w:styleId="3CC3C6915EE64DC89203CFF923AF8E72">
    <w:name w:val="3CC3C6915EE64DC89203CFF923AF8E72"/>
  </w:style>
  <w:style w:type="paragraph" w:customStyle="1" w:styleId="9E619F2D47074F968D1D2AAD11EA4FDF">
    <w:name w:val="9E619F2D47074F968D1D2AAD11EA4FDF"/>
  </w:style>
  <w:style w:type="paragraph" w:customStyle="1" w:styleId="70988FF0DCC9479EA51FEE47376AD3D6">
    <w:name w:val="70988FF0DCC9479EA51FEE47376AD3D6"/>
  </w:style>
  <w:style w:type="paragraph" w:customStyle="1" w:styleId="E1B46464D3C948DAB4BADEC3C2867CDB">
    <w:name w:val="E1B46464D3C948DAB4BADEC3C2867CDB"/>
  </w:style>
  <w:style w:type="paragraph" w:customStyle="1" w:styleId="4FD8A3422023491B8A5A3FD6985730EE">
    <w:name w:val="4FD8A3422023491B8A5A3FD6985730EE"/>
  </w:style>
  <w:style w:type="paragraph" w:customStyle="1" w:styleId="EB9BD65377FD47F9819E04DAAB934076">
    <w:name w:val="EB9BD65377FD47F9819E04DAAB934076"/>
  </w:style>
  <w:style w:type="paragraph" w:customStyle="1" w:styleId="CED2B5032EDA4E03BCD544892B4F44E3">
    <w:name w:val="CED2B5032EDA4E03BCD544892B4F44E3"/>
  </w:style>
  <w:style w:type="paragraph" w:customStyle="1" w:styleId="EACAE5471EDF46DA9BE0CAAC0B5FF8D9">
    <w:name w:val="EACAE5471EDF46DA9BE0CAAC0B5FF8D9"/>
  </w:style>
  <w:style w:type="paragraph" w:customStyle="1" w:styleId="8ED36DEFEB6C4C2CBD6B9BC68B12AC5E">
    <w:name w:val="8ED36DEFEB6C4C2CBD6B9BC68B12AC5E"/>
  </w:style>
  <w:style w:type="paragraph" w:customStyle="1" w:styleId="508C3CF344614A6188288D64CA24F789">
    <w:name w:val="508C3CF344614A6188288D64CA24F789"/>
  </w:style>
  <w:style w:type="paragraph" w:customStyle="1" w:styleId="897B67CE4A6D4EC5A168B3C64007468B">
    <w:name w:val="897B67CE4A6D4EC5A168B3C64007468B"/>
  </w:style>
  <w:style w:type="paragraph" w:customStyle="1" w:styleId="9D847B7C18AB4CCCA7C5C59FE87AC7D7">
    <w:name w:val="9D847B7C18AB4CCCA7C5C59FE87AC7D7"/>
  </w:style>
  <w:style w:type="paragraph" w:customStyle="1" w:styleId="590FF9CFE77E40AAAF01DB6E6347E1A3">
    <w:name w:val="590FF9CFE77E40AAAF01DB6E6347E1A3"/>
  </w:style>
  <w:style w:type="paragraph" w:customStyle="1" w:styleId="73C398F43AA84A39A6B591DB17FD2A51">
    <w:name w:val="73C398F43AA84A39A6B591DB17FD2A51"/>
  </w:style>
  <w:style w:type="paragraph" w:customStyle="1" w:styleId="FEC0FBA56BDE47519B48B32B2D72AF7A">
    <w:name w:val="FEC0FBA56BDE47519B48B32B2D72AF7A"/>
  </w:style>
  <w:style w:type="paragraph" w:customStyle="1" w:styleId="1D8E5F81962E4A3BB9CA7BDA7D66E12D">
    <w:name w:val="1D8E5F81962E4A3BB9CA7BDA7D66E12D"/>
  </w:style>
  <w:style w:type="paragraph" w:customStyle="1" w:styleId="4D309A48EC5843308B7F9F4D1AE553A4">
    <w:name w:val="4D309A48EC5843308B7F9F4D1AE553A4"/>
  </w:style>
  <w:style w:type="paragraph" w:customStyle="1" w:styleId="34FB2B83FF33494A95BA8EDD93A3FD66">
    <w:name w:val="34FB2B83FF33494A95BA8EDD93A3FD66"/>
  </w:style>
  <w:style w:type="paragraph" w:customStyle="1" w:styleId="3C77D87B71254ED1856E6DF733F5C053">
    <w:name w:val="3C77D87B71254ED1856E6DF733F5C053"/>
  </w:style>
  <w:style w:type="paragraph" w:customStyle="1" w:styleId="E6F2E9AA2FF04FFEA360DCBB05A085D8">
    <w:name w:val="E6F2E9AA2FF04FFEA360DCBB05A085D8"/>
  </w:style>
  <w:style w:type="paragraph" w:customStyle="1" w:styleId="D829E673FC454A419FAD0CC894911113">
    <w:name w:val="D829E673FC454A419FAD0CC894911113"/>
  </w:style>
  <w:style w:type="paragraph" w:customStyle="1" w:styleId="B56AA5AC49D142C8AD9D519D2A37B642">
    <w:name w:val="B56AA5AC49D142C8AD9D519D2A37B642"/>
  </w:style>
  <w:style w:type="paragraph" w:customStyle="1" w:styleId="3D43DE015FCD46D1A8D3A5F99ACF3726">
    <w:name w:val="3D43DE015FCD46D1A8D3A5F99ACF3726"/>
  </w:style>
  <w:style w:type="paragraph" w:customStyle="1" w:styleId="D5E7A8AA47F947FAA5E668BB7AF14EB0">
    <w:name w:val="D5E7A8AA47F947FAA5E668BB7AF14EB0"/>
  </w:style>
  <w:style w:type="paragraph" w:customStyle="1" w:styleId="4CB31BAD82F44F08B720FD50569B7FE3">
    <w:name w:val="4CB31BAD82F44F08B720FD50569B7FE3"/>
  </w:style>
  <w:style w:type="paragraph" w:customStyle="1" w:styleId="122F7D0D117A4930B81AAD724ACF944D">
    <w:name w:val="122F7D0D117A4930B81AAD724ACF944D"/>
  </w:style>
  <w:style w:type="paragraph" w:customStyle="1" w:styleId="803863B281BD463490C3F5FE31B4F5E8">
    <w:name w:val="803863B281BD463490C3F5FE31B4F5E8"/>
  </w:style>
  <w:style w:type="paragraph" w:customStyle="1" w:styleId="3912E5B96C58417AA760EFAE47C5D113">
    <w:name w:val="3912E5B96C58417AA760EFAE47C5D113"/>
  </w:style>
  <w:style w:type="paragraph" w:customStyle="1" w:styleId="B6FAFC0CDD154AE4AF92041BB98218DE">
    <w:name w:val="B6FAFC0CDD154AE4AF92041BB98218DE"/>
  </w:style>
  <w:style w:type="paragraph" w:customStyle="1" w:styleId="86AA2B8AB08446CAB25B4146B6855190">
    <w:name w:val="86AA2B8AB08446CAB25B4146B6855190"/>
  </w:style>
  <w:style w:type="paragraph" w:customStyle="1" w:styleId="3C37735E192541E59E227C8E327C4871">
    <w:name w:val="3C37735E192541E59E227C8E327C4871"/>
  </w:style>
  <w:style w:type="paragraph" w:customStyle="1" w:styleId="3585E0C03B91406C900A5EC87B6FF2F8">
    <w:name w:val="3585E0C03B91406C900A5EC87B6FF2F8"/>
  </w:style>
  <w:style w:type="paragraph" w:customStyle="1" w:styleId="76265A2E13D6464EA75BF211707732BF">
    <w:name w:val="76265A2E13D6464EA75BF211707732BF"/>
  </w:style>
  <w:style w:type="paragraph" w:customStyle="1" w:styleId="ED0577867E1D4EDDB9BA1FB5EE763DDA">
    <w:name w:val="ED0577867E1D4EDDB9BA1FB5EE763DDA"/>
  </w:style>
  <w:style w:type="paragraph" w:customStyle="1" w:styleId="B766FDA8E2F640668A11A297B1B63E17">
    <w:name w:val="B766FDA8E2F640668A11A297B1B63E17"/>
  </w:style>
  <w:style w:type="paragraph" w:customStyle="1" w:styleId="EF601CC02E90459B81DC59A90B6C2970">
    <w:name w:val="EF601CC02E90459B81DC59A90B6C2970"/>
  </w:style>
  <w:style w:type="paragraph" w:customStyle="1" w:styleId="1D8872F955CC418D988CB7C047E52B62">
    <w:name w:val="1D8872F955CC418D988CB7C047E52B62"/>
  </w:style>
  <w:style w:type="paragraph" w:customStyle="1" w:styleId="B9EC8537ACB54922911CC6B0797B5B97">
    <w:name w:val="B9EC8537ACB54922911CC6B0797B5B97"/>
  </w:style>
  <w:style w:type="paragraph" w:customStyle="1" w:styleId="7B16DB122F39415196F0BC0CF2F0CAD0">
    <w:name w:val="7B16DB122F39415196F0BC0CF2F0CAD0"/>
  </w:style>
  <w:style w:type="paragraph" w:customStyle="1" w:styleId="60BE357AF28F46BBADC3BC2B4104AE73">
    <w:name w:val="60BE357AF28F46BBADC3BC2B4104AE73"/>
  </w:style>
  <w:style w:type="paragraph" w:customStyle="1" w:styleId="5C1392C26D6B4022AD0930934D650E26">
    <w:name w:val="5C1392C26D6B4022AD0930934D650E26"/>
  </w:style>
  <w:style w:type="paragraph" w:customStyle="1" w:styleId="216E2B5D6DC04378AF15BF73C3B12E5D">
    <w:name w:val="216E2B5D6DC04378AF15BF73C3B12E5D"/>
  </w:style>
  <w:style w:type="paragraph" w:customStyle="1" w:styleId="12A470DB9A104F29A8CC0B2B7ED0A18B">
    <w:name w:val="12A470DB9A104F29A8CC0B2B7ED0A18B"/>
  </w:style>
  <w:style w:type="paragraph" w:customStyle="1" w:styleId="2941D4399D5045BF98285C2D9761AAB5">
    <w:name w:val="2941D4399D5045BF98285C2D9761AAB5"/>
  </w:style>
  <w:style w:type="paragraph" w:customStyle="1" w:styleId="3F2B60B26CEC471399E459DA7A6FC8F9">
    <w:name w:val="3F2B60B26CEC471399E459DA7A6FC8F9"/>
  </w:style>
  <w:style w:type="paragraph" w:customStyle="1" w:styleId="38F2C3C06C824FB6B6C6ACFD5494171A">
    <w:name w:val="38F2C3C06C824FB6B6C6ACFD5494171A"/>
  </w:style>
  <w:style w:type="paragraph" w:customStyle="1" w:styleId="EA43E9F7EC4A4F379E2E00E5BF4BC99E">
    <w:name w:val="EA43E9F7EC4A4F379E2E00E5BF4BC99E"/>
  </w:style>
  <w:style w:type="paragraph" w:customStyle="1" w:styleId="8FCF5A6D07B94C64B340AA189BC5FD12">
    <w:name w:val="8FCF5A6D07B94C64B340AA189BC5FD12"/>
  </w:style>
  <w:style w:type="paragraph" w:customStyle="1" w:styleId="212F514E5D26467FB2F09D7CC562F9F5">
    <w:name w:val="212F514E5D26467FB2F09D7CC562F9F5"/>
  </w:style>
  <w:style w:type="paragraph" w:customStyle="1" w:styleId="8AA80ACA5C5A4A30B2CD02F69E00EF5B">
    <w:name w:val="8AA80ACA5C5A4A30B2CD02F69E00EF5B"/>
  </w:style>
  <w:style w:type="paragraph" w:customStyle="1" w:styleId="AE9497D88593428083EA009230C35F22">
    <w:name w:val="AE9497D88593428083EA009230C35F22"/>
  </w:style>
  <w:style w:type="paragraph" w:customStyle="1" w:styleId="93A14B7A697D4F0AA4399DA4101C1F90">
    <w:name w:val="93A14B7A697D4F0AA4399DA4101C1F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03">
      <a:dk1>
        <a:sysClr val="windowText" lastClr="000000"/>
      </a:dk1>
      <a:lt1>
        <a:sysClr val="window" lastClr="FFFFFF"/>
      </a:lt1>
      <a:dk2>
        <a:srgbClr val="1F497D"/>
      </a:dk2>
      <a:lt2>
        <a:srgbClr val="D9D9D9"/>
      </a:lt2>
      <a:accent1>
        <a:srgbClr val="1B2872"/>
      </a:accent1>
      <a:accent2>
        <a:srgbClr val="2177B9"/>
      </a:accent2>
      <a:accent3>
        <a:srgbClr val="FD8E2D"/>
      </a:accent3>
      <a:accent4>
        <a:srgbClr val="676776"/>
      </a:accent4>
      <a:accent5>
        <a:srgbClr val="65AAE9"/>
      </a:accent5>
      <a:accent6>
        <a:srgbClr val="2A006C"/>
      </a:accent6>
      <a:hlink>
        <a:srgbClr val="1B2872"/>
      </a:hlink>
      <a:folHlink>
        <a:srgbClr val="2A006C"/>
      </a:folHlink>
    </a:clrScheme>
    <a:fontScheme name="Opulent">
      <a:majorFont>
        <a:latin typeface="Trebuchet MS"/>
        <a:ea typeface=""/>
        <a:cs typeface=""/>
        <a:font script="Jpan" typeface="ヒラギノ丸ゴ Pro W4"/>
        <a:font script="Hang" typeface="HY그래픽M"/>
        <a:font script="Hans" typeface="黑体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rebuchet MS"/>
        <a:ea typeface=""/>
        <a:cs typeface=""/>
        <a:font script="Jpan" typeface="ヒラギノ丸ゴ Pro W4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4ED6A2-8699-45B2-BE71-59678E35F7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03FC-1523-4E21-A929-804EB3BA1F9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8520418-31B8-4974-A5E0-99D3448A3D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Change of address checklist.dotx</Template>
  <TotalTime>0</TotalTime>
  <Pages>2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2025-03-07T09:09:00Z</dcterms:created>
  <dcterms:modified xsi:type="dcterms:W3CDTF">2025-03-07T11:27:00Z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